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671786" w:displacedByCustomXml="next"/>
    <w:bookmarkEnd w:id="0" w:displacedByCustomXml="next"/>
    <w:sdt>
      <w:sdtPr>
        <w:rPr>
          <w:rFonts w:ascii="Times New Roman" w:hAnsi="Times New Roman"/>
          <w:color w:val="94B6D2" w:themeColor="accent1"/>
          <w:kern w:val="22"/>
          <w:sz w:val="24"/>
          <w:lang w:eastAsia="ja-JP"/>
          <w14:ligatures w14:val="standard"/>
        </w:rPr>
        <w:id w:val="968783579"/>
        <w:docPartObj>
          <w:docPartGallery w:val="Cover Pages"/>
          <w:docPartUnique/>
        </w:docPartObj>
      </w:sdtPr>
      <w:sdtEndPr>
        <w:rPr>
          <w:caps/>
          <w:noProof/>
          <w:color w:val="775F55" w:themeColor="text2"/>
          <w:sz w:val="32"/>
          <w:szCs w:val="32"/>
        </w:rPr>
      </w:sdtEndPr>
      <w:sdtContent>
        <w:p w:rsidR="00E738EB" w:rsidRPr="00DC2263" w:rsidRDefault="00E738EB" w:rsidP="00A93F5E">
          <w:pPr>
            <w:pStyle w:val="NoSpacing"/>
            <w:spacing w:before="120" w:after="240"/>
            <w:jc w:val="center"/>
            <w:rPr>
              <w:rFonts w:ascii="Times New Roman" w:hAnsi="Times New Roman" w:cs="Times New Roman"/>
              <w:b/>
              <w:sz w:val="40"/>
              <w:szCs w:val="48"/>
            </w:rPr>
          </w:pPr>
          <w:r w:rsidRPr="00DC2263">
            <w:rPr>
              <w:rFonts w:ascii="Times New Roman" w:hAnsi="Times New Roman" w:cs="Times New Roman"/>
              <w:b/>
              <w:sz w:val="40"/>
              <w:szCs w:val="48"/>
            </w:rPr>
            <w:t>CSCI 6405</w:t>
          </w:r>
          <w:r w:rsidR="00EC365A" w:rsidRPr="00DC2263">
            <w:rPr>
              <w:rFonts w:ascii="Times New Roman" w:hAnsi="Times New Roman" w:cs="Times New Roman"/>
              <w:b/>
              <w:sz w:val="40"/>
              <w:szCs w:val="48"/>
            </w:rPr>
            <w:t>, Winter 2017</w:t>
          </w:r>
        </w:p>
        <w:p w:rsidR="00951CC8" w:rsidRDefault="00951CC8" w:rsidP="00A93F5E">
          <w:pPr>
            <w:ind w:left="0"/>
            <w:jc w:val="center"/>
            <w:rPr>
              <w:rFonts w:cs="Times New Roman"/>
              <w:b/>
              <w:sz w:val="44"/>
              <w:szCs w:val="44"/>
            </w:rPr>
          </w:pPr>
        </w:p>
        <w:p w:rsidR="00BC7E46" w:rsidRPr="00DC2263" w:rsidRDefault="006C294D" w:rsidP="00A93F5E">
          <w:pPr>
            <w:jc w:val="center"/>
            <w:rPr>
              <w:rFonts w:cs="Times New Roman"/>
              <w:b/>
              <w:sz w:val="40"/>
              <w:szCs w:val="44"/>
            </w:rPr>
          </w:pPr>
          <w:r w:rsidRPr="00DC2263">
            <w:rPr>
              <w:rFonts w:cs="Times New Roman"/>
              <w:b/>
              <w:sz w:val="40"/>
              <w:szCs w:val="44"/>
            </w:rPr>
            <w:t>Data Mining Project</w:t>
          </w:r>
        </w:p>
        <w:p w:rsidR="006F657B" w:rsidRDefault="006F657B" w:rsidP="006F657B">
          <w:pPr>
            <w:pStyle w:val="Default"/>
          </w:pPr>
        </w:p>
        <w:p w:rsidR="00705429" w:rsidRDefault="006F657B" w:rsidP="00943241">
          <w:pPr>
            <w:pStyle w:val="Default"/>
            <w:spacing w:line="360" w:lineRule="auto"/>
            <w:jc w:val="center"/>
            <w:rPr>
              <w:sz w:val="40"/>
              <w:szCs w:val="40"/>
            </w:rPr>
          </w:pPr>
          <w:r>
            <w:rPr>
              <w:sz w:val="40"/>
              <w:szCs w:val="40"/>
            </w:rPr>
            <w:t>An Improved KNN Text Classification Algorithm Based on Density</w:t>
          </w:r>
        </w:p>
        <w:p w:rsidR="00EA1E3D" w:rsidRPr="006F657B" w:rsidRDefault="00EA1E3D" w:rsidP="006F657B">
          <w:pPr>
            <w:pStyle w:val="Default"/>
            <w:jc w:val="center"/>
            <w:rPr>
              <w:sz w:val="40"/>
              <w:szCs w:val="40"/>
            </w:rPr>
          </w:pPr>
        </w:p>
        <w:p w:rsidR="00CA6871" w:rsidRDefault="006E6990" w:rsidP="00FE3FA8">
          <w:pPr>
            <w:jc w:val="center"/>
            <w:rPr>
              <w:rFonts w:cs="Times New Roman"/>
              <w:sz w:val="36"/>
              <w:szCs w:val="44"/>
            </w:rPr>
          </w:pPr>
          <w:r w:rsidRPr="0057480B">
            <w:rPr>
              <w:rFonts w:cs="Times New Roman"/>
              <w:b/>
              <w:sz w:val="36"/>
              <w:szCs w:val="44"/>
            </w:rPr>
            <w:t>Instructor:</w:t>
          </w:r>
          <w:r w:rsidRPr="00705429">
            <w:rPr>
              <w:rFonts w:cs="Times New Roman"/>
              <w:sz w:val="36"/>
              <w:szCs w:val="44"/>
            </w:rPr>
            <w:t xml:space="preserve"> Dr. Qigang Gao</w:t>
          </w:r>
        </w:p>
        <w:p w:rsidR="005E173F" w:rsidRPr="00FE3FA8" w:rsidRDefault="005E173F" w:rsidP="00FE3FA8">
          <w:pPr>
            <w:jc w:val="center"/>
            <w:rPr>
              <w:rFonts w:cs="Times New Roman"/>
              <w:sz w:val="36"/>
              <w:szCs w:val="44"/>
            </w:rPr>
          </w:pPr>
        </w:p>
        <w:p w:rsidR="00E738EB" w:rsidRPr="0061622A" w:rsidRDefault="00E738EB" w:rsidP="00A93F5E">
          <w:pPr>
            <w:jc w:val="center"/>
            <w:rPr>
              <w:rFonts w:cs="Times New Roman"/>
              <w:sz w:val="32"/>
              <w:szCs w:val="32"/>
            </w:rPr>
          </w:pPr>
          <w:r w:rsidRPr="00147F19">
            <w:rPr>
              <w:rFonts w:cs="Times New Roman"/>
              <w:b/>
              <w:sz w:val="32"/>
              <w:szCs w:val="32"/>
            </w:rPr>
            <w:t>Date of Submission:</w:t>
          </w:r>
          <w:r w:rsidRPr="0061622A">
            <w:rPr>
              <w:rFonts w:cs="Times New Roman"/>
              <w:sz w:val="32"/>
              <w:szCs w:val="32"/>
            </w:rPr>
            <w:t xml:space="preserve"> </w:t>
          </w:r>
          <w:r w:rsidR="009B5B8D" w:rsidRPr="0061622A">
            <w:rPr>
              <w:rFonts w:cs="Times New Roman"/>
              <w:sz w:val="32"/>
              <w:szCs w:val="32"/>
            </w:rPr>
            <w:t>April</w:t>
          </w:r>
          <w:r w:rsidR="00EE5BDF" w:rsidRPr="0061622A">
            <w:rPr>
              <w:rFonts w:cs="Times New Roman"/>
              <w:sz w:val="32"/>
              <w:szCs w:val="32"/>
            </w:rPr>
            <w:t xml:space="preserve"> </w:t>
          </w:r>
          <w:r w:rsidR="009B5B8D" w:rsidRPr="0061622A">
            <w:rPr>
              <w:rFonts w:cs="Times New Roman"/>
              <w:sz w:val="32"/>
              <w:szCs w:val="32"/>
            </w:rPr>
            <w:t>11</w:t>
          </w:r>
          <w:r w:rsidRPr="0061622A">
            <w:rPr>
              <w:rFonts w:cs="Times New Roman"/>
              <w:sz w:val="32"/>
              <w:szCs w:val="32"/>
            </w:rPr>
            <w:t>, 2017</w:t>
          </w:r>
        </w:p>
        <w:p w:rsidR="00E738EB" w:rsidRPr="00E232AA" w:rsidRDefault="00E738EB" w:rsidP="00A93F5E">
          <w:pPr>
            <w:jc w:val="center"/>
            <w:rPr>
              <w:rFonts w:cs="Times New Roman"/>
              <w:b/>
              <w:sz w:val="32"/>
              <w:szCs w:val="32"/>
            </w:rPr>
          </w:pPr>
          <w:r w:rsidRPr="00E232AA">
            <w:rPr>
              <w:rFonts w:cs="Times New Roman"/>
              <w:b/>
              <w:sz w:val="32"/>
              <w:szCs w:val="32"/>
            </w:rPr>
            <w:t>Submitted By:</w:t>
          </w:r>
        </w:p>
        <w:p w:rsidR="00FE3FA8" w:rsidRPr="0061622A" w:rsidRDefault="00E738EB" w:rsidP="00FE3FA8">
          <w:pPr>
            <w:jc w:val="center"/>
            <w:rPr>
              <w:rFonts w:cs="Times New Roman"/>
              <w:sz w:val="32"/>
              <w:szCs w:val="32"/>
            </w:rPr>
          </w:pPr>
          <w:r w:rsidRPr="0061622A">
            <w:rPr>
              <w:rFonts w:cs="Times New Roman"/>
              <w:sz w:val="32"/>
              <w:szCs w:val="32"/>
            </w:rPr>
            <w:t>Kundan Kumar</w:t>
          </w:r>
          <w:r w:rsidR="00693C59">
            <w:rPr>
              <w:rFonts w:cs="Times New Roman"/>
              <w:sz w:val="32"/>
              <w:szCs w:val="32"/>
            </w:rPr>
            <w:t xml:space="preserve"> </w:t>
          </w:r>
          <w:r w:rsidR="00FE3FA8" w:rsidRPr="0061622A">
            <w:rPr>
              <w:rFonts w:cs="Times New Roman"/>
              <w:sz w:val="32"/>
              <w:szCs w:val="32"/>
            </w:rPr>
            <w:t>(</w:t>
          </w:r>
          <w:r w:rsidRPr="0061622A">
            <w:rPr>
              <w:rFonts w:cs="Times New Roman"/>
              <w:sz w:val="32"/>
              <w:szCs w:val="32"/>
            </w:rPr>
            <w:t>B00763592</w:t>
          </w:r>
          <w:r w:rsidR="00FE3FA8" w:rsidRPr="0061622A">
            <w:rPr>
              <w:rFonts w:cs="Times New Roman"/>
              <w:sz w:val="32"/>
              <w:szCs w:val="32"/>
            </w:rPr>
            <w:t>)</w:t>
          </w:r>
        </w:p>
        <w:p w:rsidR="00FE3FA8" w:rsidRPr="005E173F" w:rsidRDefault="00FE3FA8" w:rsidP="005E173F">
          <w:pPr>
            <w:jc w:val="center"/>
            <w:rPr>
              <w:rFonts w:cs="Times New Roman"/>
              <w:sz w:val="32"/>
              <w:szCs w:val="32"/>
            </w:rPr>
          </w:pPr>
          <w:r w:rsidRPr="0061622A">
            <w:rPr>
              <w:sz w:val="32"/>
              <w:szCs w:val="32"/>
            </w:rPr>
            <w:t xml:space="preserve">Shalav Verma </w:t>
          </w:r>
          <w:r w:rsidR="009A4AFA">
            <w:rPr>
              <w:sz w:val="32"/>
              <w:szCs w:val="32"/>
            </w:rPr>
            <w:t xml:space="preserve">  </w:t>
          </w:r>
          <w:r w:rsidRPr="0061622A">
            <w:rPr>
              <w:sz w:val="32"/>
              <w:szCs w:val="32"/>
            </w:rPr>
            <w:t>(B00756911)</w:t>
          </w:r>
        </w:p>
        <w:p w:rsidR="000750C1" w:rsidRPr="00D83010" w:rsidRDefault="00E738EB" w:rsidP="00A93F5E">
          <w:pPr>
            <w:pStyle w:val="NoSpacing"/>
            <w:spacing w:before="480"/>
            <w:ind w:left="-540"/>
            <w:jc w:val="center"/>
            <w:rPr>
              <w:color w:val="94B6D2" w:themeColor="accent1"/>
            </w:rPr>
          </w:pPr>
          <w:r>
            <w:rPr>
              <w:noProof/>
            </w:rPr>
            <w:drawing>
              <wp:inline distT="0" distB="0" distL="0" distR="0" wp14:anchorId="0C810E9A" wp14:editId="4E19E49D">
                <wp:extent cx="5943600" cy="1978025"/>
                <wp:effectExtent l="0" t="0" r="0" b="0"/>
                <wp:docPr id="2" name="Picture 2" descr="Image result for dalhousi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lhousie univers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8025"/>
                        </a:xfrm>
                        <a:prstGeom prst="rect">
                          <a:avLst/>
                        </a:prstGeom>
                        <a:noFill/>
                        <a:ln>
                          <a:noFill/>
                        </a:ln>
                      </pic:spPr>
                    </pic:pic>
                  </a:graphicData>
                </a:graphic>
              </wp:inline>
            </w:drawing>
          </w:r>
        </w:p>
        <w:p w:rsidR="00E738EB" w:rsidRPr="00DC2263" w:rsidRDefault="00E738EB" w:rsidP="00A93F5E">
          <w:pPr>
            <w:spacing w:after="0"/>
            <w:jc w:val="center"/>
            <w:rPr>
              <w:rFonts w:cs="Times New Roman"/>
              <w:sz w:val="40"/>
              <w:szCs w:val="40"/>
            </w:rPr>
          </w:pPr>
          <w:r w:rsidRPr="00DC2263">
            <w:rPr>
              <w:rFonts w:cs="Times New Roman"/>
              <w:sz w:val="40"/>
              <w:szCs w:val="40"/>
            </w:rPr>
            <w:t>Faculty of Computer Science</w:t>
          </w:r>
        </w:p>
        <w:p w:rsidR="00E738EB" w:rsidRPr="00DC2263" w:rsidRDefault="00E738EB" w:rsidP="00A93F5E">
          <w:pPr>
            <w:spacing w:after="0"/>
            <w:jc w:val="center"/>
            <w:rPr>
              <w:rFonts w:cs="Times New Roman"/>
              <w:sz w:val="40"/>
              <w:szCs w:val="40"/>
            </w:rPr>
          </w:pPr>
          <w:r w:rsidRPr="00DC2263">
            <w:rPr>
              <w:rFonts w:cs="Times New Roman"/>
              <w:sz w:val="40"/>
              <w:szCs w:val="40"/>
            </w:rPr>
            <w:t>Dalhousie University</w:t>
          </w:r>
        </w:p>
        <w:p w:rsidR="00BB626E" w:rsidRPr="00FE2DE0" w:rsidRDefault="00E738EB" w:rsidP="00FE2DE0">
          <w:pPr>
            <w:spacing w:after="0"/>
            <w:jc w:val="center"/>
            <w:rPr>
              <w:rFonts w:cs="Times New Roman"/>
              <w:sz w:val="44"/>
              <w:szCs w:val="44"/>
            </w:rPr>
          </w:pPr>
          <w:r w:rsidRPr="00DC2263">
            <w:rPr>
              <w:rFonts w:cs="Times New Roman"/>
              <w:sz w:val="40"/>
              <w:szCs w:val="40"/>
            </w:rPr>
            <w:t>Halifax, Nova Scotia</w:t>
          </w:r>
          <w:r w:rsidR="00BB626E">
            <w:rPr>
              <w:caps/>
              <w:noProof/>
              <w:color w:val="775F55" w:themeColor="text2"/>
              <w:sz w:val="32"/>
              <w:szCs w:val="32"/>
            </w:rPr>
            <w:br w:type="page"/>
          </w:r>
        </w:p>
      </w:sdtContent>
    </w:sdt>
    <w:sdt>
      <w:sdtPr>
        <w:rPr>
          <w:rFonts w:asciiTheme="minorHAnsi" w:eastAsiaTheme="minorEastAsia" w:hAnsiTheme="minorHAnsi" w:cstheme="minorBidi"/>
          <w:caps/>
          <w:color w:val="404040" w:themeColor="text1" w:themeTint="BF"/>
          <w:sz w:val="22"/>
          <w:szCs w:val="22"/>
        </w:rPr>
        <w:id w:val="833188517"/>
        <w:docPartObj>
          <w:docPartGallery w:val="Table of Contents"/>
          <w:docPartUnique/>
        </w:docPartObj>
      </w:sdtPr>
      <w:sdtEndPr>
        <w:rPr>
          <w:rFonts w:ascii="Times New Roman" w:hAnsi="Times New Roman"/>
          <w:b/>
          <w:bCs/>
          <w:caps w:val="0"/>
          <w:noProof/>
          <w:color w:val="auto"/>
          <w:sz w:val="24"/>
        </w:rPr>
      </w:sdtEndPr>
      <w:sdtContent>
        <w:p w:rsidR="00AE0A2C" w:rsidRPr="00F67874" w:rsidRDefault="00AE0A2C" w:rsidP="00F67874">
          <w:pPr>
            <w:pStyle w:val="TOCHeading"/>
            <w:ind w:left="0"/>
            <w:rPr>
              <w:rFonts w:cs="Times New Roman"/>
              <w:b/>
              <w:color w:val="404040" w:themeColor="text1" w:themeTint="BF"/>
              <w:sz w:val="24"/>
              <w:szCs w:val="24"/>
            </w:rPr>
          </w:pPr>
          <w:r w:rsidRPr="00F67874">
            <w:rPr>
              <w:rFonts w:cs="Times New Roman"/>
              <w:b/>
              <w:color w:val="404040" w:themeColor="text1" w:themeTint="BF"/>
              <w:sz w:val="24"/>
              <w:szCs w:val="24"/>
            </w:rPr>
            <w:t>Table of Contents</w:t>
          </w:r>
        </w:p>
        <w:p w:rsidR="00D50179" w:rsidRDefault="00AE0A2C">
          <w:pPr>
            <w:pStyle w:val="TOC1"/>
            <w:tabs>
              <w:tab w:val="right" w:leader="dot" w:pos="9350"/>
            </w:tabs>
            <w:rPr>
              <w:rFonts w:asciiTheme="minorHAnsi" w:hAnsiTheme="minorHAnsi"/>
              <w:noProof/>
              <w:kern w:val="0"/>
              <w:sz w:val="22"/>
              <w:lang w:eastAsia="en-US"/>
              <w14:ligatures w14:val="none"/>
            </w:rPr>
          </w:pPr>
          <w:r>
            <w:fldChar w:fldCharType="begin"/>
          </w:r>
          <w:r>
            <w:instrText xml:space="preserve"> TOC \o "1-3" \h \z \u </w:instrText>
          </w:r>
          <w:r>
            <w:fldChar w:fldCharType="separate"/>
          </w:r>
          <w:hyperlink w:anchor="_Toc479713661" w:history="1">
            <w:r w:rsidR="00D50179" w:rsidRPr="00342E96">
              <w:rPr>
                <w:rStyle w:val="Hyperlink"/>
                <w:noProof/>
              </w:rPr>
              <w:t>Abstract</w:t>
            </w:r>
            <w:r w:rsidR="00D50179">
              <w:rPr>
                <w:noProof/>
                <w:webHidden/>
              </w:rPr>
              <w:tab/>
            </w:r>
            <w:r w:rsidR="00D50179">
              <w:rPr>
                <w:noProof/>
                <w:webHidden/>
              </w:rPr>
              <w:fldChar w:fldCharType="begin"/>
            </w:r>
            <w:r w:rsidR="00D50179">
              <w:rPr>
                <w:noProof/>
                <w:webHidden/>
              </w:rPr>
              <w:instrText xml:space="preserve"> PAGEREF _Toc479713661 \h </w:instrText>
            </w:r>
            <w:r w:rsidR="00D50179">
              <w:rPr>
                <w:noProof/>
                <w:webHidden/>
              </w:rPr>
            </w:r>
            <w:r w:rsidR="00D50179">
              <w:rPr>
                <w:noProof/>
                <w:webHidden/>
              </w:rPr>
              <w:fldChar w:fldCharType="separate"/>
            </w:r>
            <w:r w:rsidR="00D50179">
              <w:rPr>
                <w:noProof/>
                <w:webHidden/>
              </w:rPr>
              <w:t>2</w:t>
            </w:r>
            <w:r w:rsidR="00D50179">
              <w:rPr>
                <w:noProof/>
                <w:webHidden/>
              </w:rPr>
              <w:fldChar w:fldCharType="end"/>
            </w:r>
          </w:hyperlink>
        </w:p>
        <w:p w:rsidR="00D50179" w:rsidRDefault="00D50179">
          <w:pPr>
            <w:pStyle w:val="TOC1"/>
            <w:tabs>
              <w:tab w:val="right" w:leader="dot" w:pos="9350"/>
            </w:tabs>
            <w:rPr>
              <w:rFonts w:asciiTheme="minorHAnsi" w:hAnsiTheme="minorHAnsi"/>
              <w:noProof/>
              <w:kern w:val="0"/>
              <w:sz w:val="22"/>
              <w:lang w:eastAsia="en-US"/>
              <w14:ligatures w14:val="none"/>
            </w:rPr>
          </w:pPr>
          <w:hyperlink w:anchor="_Toc479713662" w:history="1">
            <w:r w:rsidRPr="00342E96">
              <w:rPr>
                <w:rStyle w:val="Hyperlink"/>
                <w:noProof/>
              </w:rPr>
              <w:t>Chapter 1: Introduction</w:t>
            </w:r>
            <w:r>
              <w:rPr>
                <w:noProof/>
                <w:webHidden/>
              </w:rPr>
              <w:tab/>
            </w:r>
            <w:r>
              <w:rPr>
                <w:noProof/>
                <w:webHidden/>
              </w:rPr>
              <w:fldChar w:fldCharType="begin"/>
            </w:r>
            <w:r>
              <w:rPr>
                <w:noProof/>
                <w:webHidden/>
              </w:rPr>
              <w:instrText xml:space="preserve"> PAGEREF _Toc479713662 \h </w:instrText>
            </w:r>
            <w:r>
              <w:rPr>
                <w:noProof/>
                <w:webHidden/>
              </w:rPr>
            </w:r>
            <w:r>
              <w:rPr>
                <w:noProof/>
                <w:webHidden/>
              </w:rPr>
              <w:fldChar w:fldCharType="separate"/>
            </w:r>
            <w:r>
              <w:rPr>
                <w:noProof/>
                <w:webHidden/>
              </w:rPr>
              <w:t>3</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63" w:history="1">
            <w:r w:rsidRPr="00342E96">
              <w:rPr>
                <w:rStyle w:val="Hyperlink"/>
                <w:noProof/>
              </w:rPr>
              <w:t>1.1</w:t>
            </w:r>
            <w:r>
              <w:rPr>
                <w:rFonts w:asciiTheme="minorHAnsi" w:hAnsiTheme="minorHAnsi"/>
                <w:noProof/>
                <w:kern w:val="0"/>
                <w:sz w:val="22"/>
                <w:lang w:eastAsia="en-US"/>
                <w14:ligatures w14:val="none"/>
              </w:rPr>
              <w:tab/>
            </w:r>
            <w:r w:rsidRPr="00342E96">
              <w:rPr>
                <w:rStyle w:val="Hyperlink"/>
                <w:noProof/>
              </w:rPr>
              <w:t>About KNN for Text Classification</w:t>
            </w:r>
            <w:r>
              <w:rPr>
                <w:noProof/>
                <w:webHidden/>
              </w:rPr>
              <w:tab/>
            </w:r>
            <w:r>
              <w:rPr>
                <w:noProof/>
                <w:webHidden/>
              </w:rPr>
              <w:fldChar w:fldCharType="begin"/>
            </w:r>
            <w:r>
              <w:rPr>
                <w:noProof/>
                <w:webHidden/>
              </w:rPr>
              <w:instrText xml:space="preserve"> PAGEREF _Toc479713663 \h </w:instrText>
            </w:r>
            <w:r>
              <w:rPr>
                <w:noProof/>
                <w:webHidden/>
              </w:rPr>
            </w:r>
            <w:r>
              <w:rPr>
                <w:noProof/>
                <w:webHidden/>
              </w:rPr>
              <w:fldChar w:fldCharType="separate"/>
            </w:r>
            <w:r>
              <w:rPr>
                <w:noProof/>
                <w:webHidden/>
              </w:rPr>
              <w:t>4</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64" w:history="1">
            <w:r w:rsidRPr="00342E96">
              <w:rPr>
                <w:rStyle w:val="Hyperlink"/>
                <w:noProof/>
              </w:rPr>
              <w:t>1.2</w:t>
            </w:r>
            <w:r>
              <w:rPr>
                <w:rFonts w:asciiTheme="minorHAnsi" w:hAnsiTheme="minorHAnsi"/>
                <w:noProof/>
                <w:kern w:val="0"/>
                <w:sz w:val="22"/>
                <w:lang w:eastAsia="en-US"/>
                <w14:ligatures w14:val="none"/>
              </w:rPr>
              <w:tab/>
            </w:r>
            <w:r w:rsidRPr="00342E96">
              <w:rPr>
                <w:rStyle w:val="Hyperlink"/>
                <w:noProof/>
              </w:rPr>
              <w:t>Challenges with KNN for Text Classification</w:t>
            </w:r>
            <w:r>
              <w:rPr>
                <w:noProof/>
                <w:webHidden/>
              </w:rPr>
              <w:tab/>
            </w:r>
            <w:r>
              <w:rPr>
                <w:noProof/>
                <w:webHidden/>
              </w:rPr>
              <w:fldChar w:fldCharType="begin"/>
            </w:r>
            <w:r>
              <w:rPr>
                <w:noProof/>
                <w:webHidden/>
              </w:rPr>
              <w:instrText xml:space="preserve"> PAGEREF _Toc479713664 \h </w:instrText>
            </w:r>
            <w:r>
              <w:rPr>
                <w:noProof/>
                <w:webHidden/>
              </w:rPr>
            </w:r>
            <w:r>
              <w:rPr>
                <w:noProof/>
                <w:webHidden/>
              </w:rPr>
              <w:fldChar w:fldCharType="separate"/>
            </w:r>
            <w:r>
              <w:rPr>
                <w:noProof/>
                <w:webHidden/>
              </w:rPr>
              <w:t>4</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65" w:history="1">
            <w:r w:rsidRPr="00342E96">
              <w:rPr>
                <w:rStyle w:val="Hyperlink"/>
                <w:noProof/>
              </w:rPr>
              <w:t>1.3</w:t>
            </w:r>
            <w:r>
              <w:rPr>
                <w:rFonts w:asciiTheme="minorHAnsi" w:hAnsiTheme="minorHAnsi"/>
                <w:noProof/>
                <w:kern w:val="0"/>
                <w:sz w:val="22"/>
                <w:lang w:eastAsia="en-US"/>
                <w14:ligatures w14:val="none"/>
              </w:rPr>
              <w:tab/>
            </w:r>
            <w:r w:rsidRPr="00342E96">
              <w:rPr>
                <w:rStyle w:val="Hyperlink"/>
                <w:noProof/>
              </w:rPr>
              <w:t>Application Scenario</w:t>
            </w:r>
            <w:r>
              <w:rPr>
                <w:noProof/>
                <w:webHidden/>
              </w:rPr>
              <w:tab/>
            </w:r>
            <w:r>
              <w:rPr>
                <w:noProof/>
                <w:webHidden/>
              </w:rPr>
              <w:fldChar w:fldCharType="begin"/>
            </w:r>
            <w:r>
              <w:rPr>
                <w:noProof/>
                <w:webHidden/>
              </w:rPr>
              <w:instrText xml:space="preserve"> PAGEREF _Toc479713665 \h </w:instrText>
            </w:r>
            <w:r>
              <w:rPr>
                <w:noProof/>
                <w:webHidden/>
              </w:rPr>
            </w:r>
            <w:r>
              <w:rPr>
                <w:noProof/>
                <w:webHidden/>
              </w:rPr>
              <w:fldChar w:fldCharType="separate"/>
            </w:r>
            <w:r>
              <w:rPr>
                <w:noProof/>
                <w:webHidden/>
              </w:rPr>
              <w:t>4</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66" w:history="1">
            <w:r w:rsidRPr="00342E96">
              <w:rPr>
                <w:rStyle w:val="Hyperlink"/>
                <w:noProof/>
              </w:rPr>
              <w:t>1.4</w:t>
            </w:r>
            <w:r>
              <w:rPr>
                <w:rFonts w:asciiTheme="minorHAnsi" w:hAnsiTheme="minorHAnsi"/>
                <w:noProof/>
                <w:kern w:val="0"/>
                <w:sz w:val="22"/>
                <w:lang w:eastAsia="en-US"/>
                <w14:ligatures w14:val="none"/>
              </w:rPr>
              <w:tab/>
            </w:r>
            <w:r w:rsidRPr="00342E96">
              <w:rPr>
                <w:rStyle w:val="Hyperlink"/>
                <w:noProof/>
              </w:rPr>
              <w:t>Background and related work</w:t>
            </w:r>
            <w:r>
              <w:rPr>
                <w:noProof/>
                <w:webHidden/>
              </w:rPr>
              <w:tab/>
            </w:r>
            <w:r>
              <w:rPr>
                <w:noProof/>
                <w:webHidden/>
              </w:rPr>
              <w:fldChar w:fldCharType="begin"/>
            </w:r>
            <w:r>
              <w:rPr>
                <w:noProof/>
                <w:webHidden/>
              </w:rPr>
              <w:instrText xml:space="preserve"> PAGEREF _Toc479713666 \h </w:instrText>
            </w:r>
            <w:r>
              <w:rPr>
                <w:noProof/>
                <w:webHidden/>
              </w:rPr>
            </w:r>
            <w:r>
              <w:rPr>
                <w:noProof/>
                <w:webHidden/>
              </w:rPr>
              <w:fldChar w:fldCharType="separate"/>
            </w:r>
            <w:r>
              <w:rPr>
                <w:noProof/>
                <w:webHidden/>
              </w:rPr>
              <w:t>5</w:t>
            </w:r>
            <w:r>
              <w:rPr>
                <w:noProof/>
                <w:webHidden/>
              </w:rPr>
              <w:fldChar w:fldCharType="end"/>
            </w:r>
          </w:hyperlink>
        </w:p>
        <w:p w:rsidR="00D50179" w:rsidRDefault="00D50179">
          <w:pPr>
            <w:pStyle w:val="TOC1"/>
            <w:tabs>
              <w:tab w:val="right" w:leader="dot" w:pos="9350"/>
            </w:tabs>
            <w:rPr>
              <w:rFonts w:asciiTheme="minorHAnsi" w:hAnsiTheme="minorHAnsi"/>
              <w:noProof/>
              <w:kern w:val="0"/>
              <w:sz w:val="22"/>
              <w:lang w:eastAsia="en-US"/>
              <w14:ligatures w14:val="none"/>
            </w:rPr>
          </w:pPr>
          <w:hyperlink w:anchor="_Toc479713667" w:history="1">
            <w:r w:rsidRPr="00342E96">
              <w:rPr>
                <w:rStyle w:val="Hyperlink"/>
                <w:noProof/>
              </w:rPr>
              <w:t>Chapter 2: Data Pre-Processing and Modeling</w:t>
            </w:r>
            <w:r>
              <w:rPr>
                <w:noProof/>
                <w:webHidden/>
              </w:rPr>
              <w:tab/>
            </w:r>
            <w:r>
              <w:rPr>
                <w:noProof/>
                <w:webHidden/>
              </w:rPr>
              <w:fldChar w:fldCharType="begin"/>
            </w:r>
            <w:r>
              <w:rPr>
                <w:noProof/>
                <w:webHidden/>
              </w:rPr>
              <w:instrText xml:space="preserve"> PAGEREF _Toc479713667 \h </w:instrText>
            </w:r>
            <w:r>
              <w:rPr>
                <w:noProof/>
                <w:webHidden/>
              </w:rPr>
            </w:r>
            <w:r>
              <w:rPr>
                <w:noProof/>
                <w:webHidden/>
              </w:rPr>
              <w:fldChar w:fldCharType="separate"/>
            </w:r>
            <w:r>
              <w:rPr>
                <w:noProof/>
                <w:webHidden/>
              </w:rPr>
              <w:t>6</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68" w:history="1">
            <w:r w:rsidRPr="00342E96">
              <w:rPr>
                <w:rStyle w:val="Hyperlink"/>
                <w:noProof/>
              </w:rPr>
              <w:t>2.1</w:t>
            </w:r>
            <w:r>
              <w:rPr>
                <w:rFonts w:asciiTheme="minorHAnsi" w:hAnsiTheme="minorHAnsi"/>
                <w:noProof/>
                <w:kern w:val="0"/>
                <w:sz w:val="22"/>
                <w:lang w:eastAsia="en-US"/>
                <w14:ligatures w14:val="none"/>
              </w:rPr>
              <w:tab/>
            </w:r>
            <w:r w:rsidRPr="00342E96">
              <w:rPr>
                <w:rStyle w:val="Hyperlink"/>
                <w:noProof/>
              </w:rPr>
              <w:t>Data Description</w:t>
            </w:r>
            <w:r>
              <w:rPr>
                <w:noProof/>
                <w:webHidden/>
              </w:rPr>
              <w:tab/>
            </w:r>
            <w:r>
              <w:rPr>
                <w:noProof/>
                <w:webHidden/>
              </w:rPr>
              <w:fldChar w:fldCharType="begin"/>
            </w:r>
            <w:r>
              <w:rPr>
                <w:noProof/>
                <w:webHidden/>
              </w:rPr>
              <w:instrText xml:space="preserve"> PAGEREF _Toc479713668 \h </w:instrText>
            </w:r>
            <w:r>
              <w:rPr>
                <w:noProof/>
                <w:webHidden/>
              </w:rPr>
            </w:r>
            <w:r>
              <w:rPr>
                <w:noProof/>
                <w:webHidden/>
              </w:rPr>
              <w:fldChar w:fldCharType="separate"/>
            </w:r>
            <w:r>
              <w:rPr>
                <w:noProof/>
                <w:webHidden/>
              </w:rPr>
              <w:t>6</w:t>
            </w:r>
            <w:r>
              <w:rPr>
                <w:noProof/>
                <w:webHidden/>
              </w:rPr>
              <w:fldChar w:fldCharType="end"/>
            </w:r>
          </w:hyperlink>
        </w:p>
        <w:p w:rsidR="00D50179" w:rsidRDefault="00D50179">
          <w:pPr>
            <w:pStyle w:val="TOC3"/>
            <w:rPr>
              <w:rFonts w:asciiTheme="minorHAnsi" w:hAnsiTheme="minorHAnsi"/>
              <w:noProof/>
              <w:kern w:val="0"/>
              <w:sz w:val="22"/>
              <w:lang w:eastAsia="en-US"/>
              <w14:ligatures w14:val="none"/>
            </w:rPr>
          </w:pPr>
          <w:hyperlink w:anchor="_Toc479713669" w:history="1">
            <w:r w:rsidRPr="00342E96">
              <w:rPr>
                <w:rStyle w:val="Hyperlink"/>
                <w:noProof/>
              </w:rPr>
              <w:t>2.1.1</w:t>
            </w:r>
            <w:r>
              <w:rPr>
                <w:rFonts w:asciiTheme="minorHAnsi" w:hAnsiTheme="minorHAnsi"/>
                <w:noProof/>
                <w:kern w:val="0"/>
                <w:sz w:val="22"/>
                <w:lang w:eastAsia="en-US"/>
                <w14:ligatures w14:val="none"/>
              </w:rPr>
              <w:tab/>
            </w:r>
            <w:r w:rsidRPr="00342E96">
              <w:rPr>
                <w:rStyle w:val="Hyperlink"/>
                <w:noProof/>
              </w:rPr>
              <w:t>Dataset Instance</w:t>
            </w:r>
            <w:r>
              <w:rPr>
                <w:noProof/>
                <w:webHidden/>
              </w:rPr>
              <w:tab/>
            </w:r>
            <w:r>
              <w:rPr>
                <w:noProof/>
                <w:webHidden/>
              </w:rPr>
              <w:fldChar w:fldCharType="begin"/>
            </w:r>
            <w:r>
              <w:rPr>
                <w:noProof/>
                <w:webHidden/>
              </w:rPr>
              <w:instrText xml:space="preserve"> PAGEREF _Toc479713669 \h </w:instrText>
            </w:r>
            <w:r>
              <w:rPr>
                <w:noProof/>
                <w:webHidden/>
              </w:rPr>
            </w:r>
            <w:r>
              <w:rPr>
                <w:noProof/>
                <w:webHidden/>
              </w:rPr>
              <w:fldChar w:fldCharType="separate"/>
            </w:r>
            <w:r>
              <w:rPr>
                <w:noProof/>
                <w:webHidden/>
              </w:rPr>
              <w:t>6</w:t>
            </w:r>
            <w:r>
              <w:rPr>
                <w:noProof/>
                <w:webHidden/>
              </w:rPr>
              <w:fldChar w:fldCharType="end"/>
            </w:r>
          </w:hyperlink>
        </w:p>
        <w:p w:rsidR="00D50179" w:rsidRDefault="00D50179">
          <w:pPr>
            <w:pStyle w:val="TOC3"/>
            <w:rPr>
              <w:rFonts w:asciiTheme="minorHAnsi" w:hAnsiTheme="minorHAnsi"/>
              <w:noProof/>
              <w:kern w:val="0"/>
              <w:sz w:val="22"/>
              <w:lang w:eastAsia="en-US"/>
              <w14:ligatures w14:val="none"/>
            </w:rPr>
          </w:pPr>
          <w:hyperlink w:anchor="_Toc479713670" w:history="1">
            <w:r w:rsidRPr="00342E96">
              <w:rPr>
                <w:rStyle w:val="Hyperlink"/>
                <w:noProof/>
              </w:rPr>
              <w:t>2.1.2</w:t>
            </w:r>
            <w:r>
              <w:rPr>
                <w:rFonts w:asciiTheme="minorHAnsi" w:hAnsiTheme="minorHAnsi"/>
                <w:noProof/>
                <w:kern w:val="0"/>
                <w:sz w:val="22"/>
                <w:lang w:eastAsia="en-US"/>
                <w14:ligatures w14:val="none"/>
              </w:rPr>
              <w:tab/>
            </w:r>
            <w:r w:rsidRPr="00342E96">
              <w:rPr>
                <w:rStyle w:val="Hyperlink"/>
                <w:noProof/>
              </w:rPr>
              <w:t>Data Description</w:t>
            </w:r>
            <w:r>
              <w:rPr>
                <w:noProof/>
                <w:webHidden/>
              </w:rPr>
              <w:tab/>
            </w:r>
            <w:r>
              <w:rPr>
                <w:noProof/>
                <w:webHidden/>
              </w:rPr>
              <w:fldChar w:fldCharType="begin"/>
            </w:r>
            <w:r>
              <w:rPr>
                <w:noProof/>
                <w:webHidden/>
              </w:rPr>
              <w:instrText xml:space="preserve"> PAGEREF _Toc479713670 \h </w:instrText>
            </w:r>
            <w:r>
              <w:rPr>
                <w:noProof/>
                <w:webHidden/>
              </w:rPr>
            </w:r>
            <w:r>
              <w:rPr>
                <w:noProof/>
                <w:webHidden/>
              </w:rPr>
              <w:fldChar w:fldCharType="separate"/>
            </w:r>
            <w:r>
              <w:rPr>
                <w:noProof/>
                <w:webHidden/>
              </w:rPr>
              <w:t>7</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71" w:history="1">
            <w:r w:rsidRPr="00342E96">
              <w:rPr>
                <w:rStyle w:val="Hyperlink"/>
                <w:noProof/>
              </w:rPr>
              <w:t>2.2</w:t>
            </w:r>
            <w:r>
              <w:rPr>
                <w:rFonts w:asciiTheme="minorHAnsi" w:hAnsiTheme="minorHAnsi"/>
                <w:noProof/>
                <w:kern w:val="0"/>
                <w:sz w:val="22"/>
                <w:lang w:eastAsia="en-US"/>
                <w14:ligatures w14:val="none"/>
              </w:rPr>
              <w:tab/>
            </w:r>
            <w:r w:rsidRPr="00342E96">
              <w:rPr>
                <w:rStyle w:val="Hyperlink"/>
                <w:noProof/>
              </w:rPr>
              <w:t>Data Pre-Processing</w:t>
            </w:r>
            <w:r>
              <w:rPr>
                <w:noProof/>
                <w:webHidden/>
              </w:rPr>
              <w:tab/>
            </w:r>
            <w:r>
              <w:rPr>
                <w:noProof/>
                <w:webHidden/>
              </w:rPr>
              <w:fldChar w:fldCharType="begin"/>
            </w:r>
            <w:r>
              <w:rPr>
                <w:noProof/>
                <w:webHidden/>
              </w:rPr>
              <w:instrText xml:space="preserve"> PAGEREF _Toc479713671 \h </w:instrText>
            </w:r>
            <w:r>
              <w:rPr>
                <w:noProof/>
                <w:webHidden/>
              </w:rPr>
            </w:r>
            <w:r>
              <w:rPr>
                <w:noProof/>
                <w:webHidden/>
              </w:rPr>
              <w:fldChar w:fldCharType="separate"/>
            </w:r>
            <w:r>
              <w:rPr>
                <w:noProof/>
                <w:webHidden/>
              </w:rPr>
              <w:t>8</w:t>
            </w:r>
            <w:r>
              <w:rPr>
                <w:noProof/>
                <w:webHidden/>
              </w:rPr>
              <w:fldChar w:fldCharType="end"/>
            </w:r>
          </w:hyperlink>
        </w:p>
        <w:p w:rsidR="00D50179" w:rsidRDefault="00D50179">
          <w:pPr>
            <w:pStyle w:val="TOC3"/>
            <w:rPr>
              <w:rFonts w:asciiTheme="minorHAnsi" w:hAnsiTheme="minorHAnsi"/>
              <w:noProof/>
              <w:kern w:val="0"/>
              <w:sz w:val="22"/>
              <w:lang w:eastAsia="en-US"/>
              <w14:ligatures w14:val="none"/>
            </w:rPr>
          </w:pPr>
          <w:hyperlink w:anchor="_Toc479713672" w:history="1">
            <w:r w:rsidRPr="00342E96">
              <w:rPr>
                <w:rStyle w:val="Hyperlink"/>
                <w:noProof/>
              </w:rPr>
              <w:t>2.2.1</w:t>
            </w:r>
            <w:r>
              <w:rPr>
                <w:rFonts w:asciiTheme="minorHAnsi" w:hAnsiTheme="minorHAnsi"/>
                <w:noProof/>
                <w:kern w:val="0"/>
                <w:sz w:val="22"/>
                <w:lang w:eastAsia="en-US"/>
                <w14:ligatures w14:val="none"/>
              </w:rPr>
              <w:tab/>
            </w:r>
            <w:r w:rsidRPr="00342E96">
              <w:rPr>
                <w:rStyle w:val="Hyperlink"/>
                <w:noProof/>
              </w:rPr>
              <w:t>Extracting text from HTML</w:t>
            </w:r>
            <w:r>
              <w:rPr>
                <w:noProof/>
                <w:webHidden/>
              </w:rPr>
              <w:tab/>
            </w:r>
            <w:r>
              <w:rPr>
                <w:noProof/>
                <w:webHidden/>
              </w:rPr>
              <w:fldChar w:fldCharType="begin"/>
            </w:r>
            <w:r>
              <w:rPr>
                <w:noProof/>
                <w:webHidden/>
              </w:rPr>
              <w:instrText xml:space="preserve"> PAGEREF _Toc479713672 \h </w:instrText>
            </w:r>
            <w:r>
              <w:rPr>
                <w:noProof/>
                <w:webHidden/>
              </w:rPr>
            </w:r>
            <w:r>
              <w:rPr>
                <w:noProof/>
                <w:webHidden/>
              </w:rPr>
              <w:fldChar w:fldCharType="separate"/>
            </w:r>
            <w:r>
              <w:rPr>
                <w:noProof/>
                <w:webHidden/>
              </w:rPr>
              <w:t>8</w:t>
            </w:r>
            <w:r>
              <w:rPr>
                <w:noProof/>
                <w:webHidden/>
              </w:rPr>
              <w:fldChar w:fldCharType="end"/>
            </w:r>
          </w:hyperlink>
        </w:p>
        <w:p w:rsidR="00D50179" w:rsidRDefault="00D50179">
          <w:pPr>
            <w:pStyle w:val="TOC3"/>
            <w:rPr>
              <w:rFonts w:asciiTheme="minorHAnsi" w:hAnsiTheme="minorHAnsi"/>
              <w:noProof/>
              <w:kern w:val="0"/>
              <w:sz w:val="22"/>
              <w:lang w:eastAsia="en-US"/>
              <w14:ligatures w14:val="none"/>
            </w:rPr>
          </w:pPr>
          <w:hyperlink w:anchor="_Toc479713673" w:history="1">
            <w:r w:rsidRPr="00342E96">
              <w:rPr>
                <w:rStyle w:val="Hyperlink"/>
                <w:noProof/>
              </w:rPr>
              <w:t>2.2.2</w:t>
            </w:r>
            <w:r>
              <w:rPr>
                <w:rFonts w:asciiTheme="minorHAnsi" w:hAnsiTheme="minorHAnsi"/>
                <w:noProof/>
                <w:kern w:val="0"/>
                <w:sz w:val="22"/>
                <w:lang w:eastAsia="en-US"/>
                <w14:ligatures w14:val="none"/>
              </w:rPr>
              <w:tab/>
            </w:r>
            <w:r w:rsidRPr="00342E96">
              <w:rPr>
                <w:rStyle w:val="Hyperlink"/>
                <w:noProof/>
              </w:rPr>
              <w:t>Data Cleaning by Stop-Words Removal and Stemming</w:t>
            </w:r>
            <w:r>
              <w:rPr>
                <w:noProof/>
                <w:webHidden/>
              </w:rPr>
              <w:tab/>
            </w:r>
            <w:r>
              <w:rPr>
                <w:noProof/>
                <w:webHidden/>
              </w:rPr>
              <w:fldChar w:fldCharType="begin"/>
            </w:r>
            <w:r>
              <w:rPr>
                <w:noProof/>
                <w:webHidden/>
              </w:rPr>
              <w:instrText xml:space="preserve"> PAGEREF _Toc479713673 \h </w:instrText>
            </w:r>
            <w:r>
              <w:rPr>
                <w:noProof/>
                <w:webHidden/>
              </w:rPr>
            </w:r>
            <w:r>
              <w:rPr>
                <w:noProof/>
                <w:webHidden/>
              </w:rPr>
              <w:fldChar w:fldCharType="separate"/>
            </w:r>
            <w:r>
              <w:rPr>
                <w:noProof/>
                <w:webHidden/>
              </w:rPr>
              <w:t>9</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74" w:history="1">
            <w:r w:rsidRPr="00342E96">
              <w:rPr>
                <w:rStyle w:val="Hyperlink"/>
                <w:noProof/>
              </w:rPr>
              <w:t>2.3</w:t>
            </w:r>
            <w:r>
              <w:rPr>
                <w:rFonts w:asciiTheme="minorHAnsi" w:hAnsiTheme="minorHAnsi"/>
                <w:noProof/>
                <w:kern w:val="0"/>
                <w:sz w:val="22"/>
                <w:lang w:eastAsia="en-US"/>
                <w14:ligatures w14:val="none"/>
              </w:rPr>
              <w:tab/>
            </w:r>
            <w:r w:rsidRPr="00342E96">
              <w:rPr>
                <w:rStyle w:val="Hyperlink"/>
                <w:noProof/>
              </w:rPr>
              <w:t>Data Modeling</w:t>
            </w:r>
            <w:r>
              <w:rPr>
                <w:noProof/>
                <w:webHidden/>
              </w:rPr>
              <w:tab/>
            </w:r>
            <w:r>
              <w:rPr>
                <w:noProof/>
                <w:webHidden/>
              </w:rPr>
              <w:fldChar w:fldCharType="begin"/>
            </w:r>
            <w:r>
              <w:rPr>
                <w:noProof/>
                <w:webHidden/>
              </w:rPr>
              <w:instrText xml:space="preserve"> PAGEREF _Toc479713674 \h </w:instrText>
            </w:r>
            <w:r>
              <w:rPr>
                <w:noProof/>
                <w:webHidden/>
              </w:rPr>
            </w:r>
            <w:r>
              <w:rPr>
                <w:noProof/>
                <w:webHidden/>
              </w:rPr>
              <w:fldChar w:fldCharType="separate"/>
            </w:r>
            <w:r>
              <w:rPr>
                <w:noProof/>
                <w:webHidden/>
              </w:rPr>
              <w:t>9</w:t>
            </w:r>
            <w:r>
              <w:rPr>
                <w:noProof/>
                <w:webHidden/>
              </w:rPr>
              <w:fldChar w:fldCharType="end"/>
            </w:r>
          </w:hyperlink>
        </w:p>
        <w:p w:rsidR="00D50179" w:rsidRDefault="00D50179">
          <w:pPr>
            <w:pStyle w:val="TOC3"/>
            <w:rPr>
              <w:rFonts w:asciiTheme="minorHAnsi" w:hAnsiTheme="minorHAnsi"/>
              <w:noProof/>
              <w:kern w:val="0"/>
              <w:sz w:val="22"/>
              <w:lang w:eastAsia="en-US"/>
              <w14:ligatures w14:val="none"/>
            </w:rPr>
          </w:pPr>
          <w:hyperlink w:anchor="_Toc479713675" w:history="1">
            <w:r w:rsidRPr="00342E96">
              <w:rPr>
                <w:rStyle w:val="Hyperlink"/>
                <w:noProof/>
              </w:rPr>
              <w:t>2.3.1</w:t>
            </w:r>
            <w:r>
              <w:rPr>
                <w:rFonts w:asciiTheme="minorHAnsi" w:hAnsiTheme="minorHAnsi"/>
                <w:noProof/>
                <w:kern w:val="0"/>
                <w:sz w:val="22"/>
                <w:lang w:eastAsia="en-US"/>
                <w14:ligatures w14:val="none"/>
              </w:rPr>
              <w:tab/>
            </w:r>
            <w:r w:rsidRPr="00342E96">
              <w:rPr>
                <w:rStyle w:val="Hyperlink"/>
                <w:noProof/>
              </w:rPr>
              <w:t>Feature Selection</w:t>
            </w:r>
            <w:r>
              <w:rPr>
                <w:noProof/>
                <w:webHidden/>
              </w:rPr>
              <w:tab/>
            </w:r>
            <w:r>
              <w:rPr>
                <w:noProof/>
                <w:webHidden/>
              </w:rPr>
              <w:fldChar w:fldCharType="begin"/>
            </w:r>
            <w:r>
              <w:rPr>
                <w:noProof/>
                <w:webHidden/>
              </w:rPr>
              <w:instrText xml:space="preserve"> PAGEREF _Toc479713675 \h </w:instrText>
            </w:r>
            <w:r>
              <w:rPr>
                <w:noProof/>
                <w:webHidden/>
              </w:rPr>
            </w:r>
            <w:r>
              <w:rPr>
                <w:noProof/>
                <w:webHidden/>
              </w:rPr>
              <w:fldChar w:fldCharType="separate"/>
            </w:r>
            <w:r>
              <w:rPr>
                <w:noProof/>
                <w:webHidden/>
              </w:rPr>
              <w:t>9</w:t>
            </w:r>
            <w:r>
              <w:rPr>
                <w:noProof/>
                <w:webHidden/>
              </w:rPr>
              <w:fldChar w:fldCharType="end"/>
            </w:r>
          </w:hyperlink>
        </w:p>
        <w:p w:rsidR="00D50179" w:rsidRDefault="00D50179">
          <w:pPr>
            <w:pStyle w:val="TOC3"/>
            <w:rPr>
              <w:rFonts w:asciiTheme="minorHAnsi" w:hAnsiTheme="minorHAnsi"/>
              <w:noProof/>
              <w:kern w:val="0"/>
              <w:sz w:val="22"/>
              <w:lang w:eastAsia="en-US"/>
              <w14:ligatures w14:val="none"/>
            </w:rPr>
          </w:pPr>
          <w:hyperlink w:anchor="_Toc479713676" w:history="1">
            <w:r w:rsidRPr="00342E96">
              <w:rPr>
                <w:rStyle w:val="Hyperlink"/>
                <w:noProof/>
              </w:rPr>
              <w:t>2.3.2</w:t>
            </w:r>
            <w:r>
              <w:rPr>
                <w:rFonts w:asciiTheme="minorHAnsi" w:hAnsiTheme="minorHAnsi"/>
                <w:noProof/>
                <w:kern w:val="0"/>
                <w:sz w:val="22"/>
                <w:lang w:eastAsia="en-US"/>
                <w14:ligatures w14:val="none"/>
              </w:rPr>
              <w:tab/>
            </w:r>
            <w:r w:rsidRPr="00342E96">
              <w:rPr>
                <w:rStyle w:val="Hyperlink"/>
                <w:noProof/>
              </w:rPr>
              <w:t>Vector Space Model Representation</w:t>
            </w:r>
            <w:r>
              <w:rPr>
                <w:noProof/>
                <w:webHidden/>
              </w:rPr>
              <w:tab/>
            </w:r>
            <w:r>
              <w:rPr>
                <w:noProof/>
                <w:webHidden/>
              </w:rPr>
              <w:fldChar w:fldCharType="begin"/>
            </w:r>
            <w:r>
              <w:rPr>
                <w:noProof/>
                <w:webHidden/>
              </w:rPr>
              <w:instrText xml:space="preserve"> PAGEREF _Toc479713676 \h </w:instrText>
            </w:r>
            <w:r>
              <w:rPr>
                <w:noProof/>
                <w:webHidden/>
              </w:rPr>
            </w:r>
            <w:r>
              <w:rPr>
                <w:noProof/>
                <w:webHidden/>
              </w:rPr>
              <w:fldChar w:fldCharType="separate"/>
            </w:r>
            <w:r>
              <w:rPr>
                <w:noProof/>
                <w:webHidden/>
              </w:rPr>
              <w:t>10</w:t>
            </w:r>
            <w:r>
              <w:rPr>
                <w:noProof/>
                <w:webHidden/>
              </w:rPr>
              <w:fldChar w:fldCharType="end"/>
            </w:r>
          </w:hyperlink>
        </w:p>
        <w:p w:rsidR="00D50179" w:rsidRDefault="00D50179">
          <w:pPr>
            <w:pStyle w:val="TOC1"/>
            <w:tabs>
              <w:tab w:val="right" w:leader="dot" w:pos="9350"/>
            </w:tabs>
            <w:rPr>
              <w:rFonts w:asciiTheme="minorHAnsi" w:hAnsiTheme="minorHAnsi"/>
              <w:noProof/>
              <w:kern w:val="0"/>
              <w:sz w:val="22"/>
              <w:lang w:eastAsia="en-US"/>
              <w14:ligatures w14:val="none"/>
            </w:rPr>
          </w:pPr>
          <w:hyperlink w:anchor="_Toc479713677" w:history="1">
            <w:r w:rsidRPr="00342E96">
              <w:rPr>
                <w:rStyle w:val="Hyperlink"/>
                <w:noProof/>
              </w:rPr>
              <w:t>Chapter 3: System Design</w:t>
            </w:r>
            <w:r>
              <w:rPr>
                <w:noProof/>
                <w:webHidden/>
              </w:rPr>
              <w:tab/>
            </w:r>
            <w:r>
              <w:rPr>
                <w:noProof/>
                <w:webHidden/>
              </w:rPr>
              <w:fldChar w:fldCharType="begin"/>
            </w:r>
            <w:r>
              <w:rPr>
                <w:noProof/>
                <w:webHidden/>
              </w:rPr>
              <w:instrText xml:space="preserve"> PAGEREF _Toc479713677 \h </w:instrText>
            </w:r>
            <w:r>
              <w:rPr>
                <w:noProof/>
                <w:webHidden/>
              </w:rPr>
            </w:r>
            <w:r>
              <w:rPr>
                <w:noProof/>
                <w:webHidden/>
              </w:rPr>
              <w:fldChar w:fldCharType="separate"/>
            </w:r>
            <w:r>
              <w:rPr>
                <w:noProof/>
                <w:webHidden/>
              </w:rPr>
              <w:t>11</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78" w:history="1">
            <w:r w:rsidRPr="00342E96">
              <w:rPr>
                <w:rStyle w:val="Hyperlink"/>
                <w:noProof/>
              </w:rPr>
              <w:t>3.1</w:t>
            </w:r>
            <w:r>
              <w:rPr>
                <w:rFonts w:asciiTheme="minorHAnsi" w:hAnsiTheme="minorHAnsi"/>
                <w:noProof/>
                <w:kern w:val="0"/>
                <w:sz w:val="22"/>
                <w:lang w:eastAsia="en-US"/>
                <w14:ligatures w14:val="none"/>
              </w:rPr>
              <w:tab/>
            </w:r>
            <w:r w:rsidRPr="00342E96">
              <w:rPr>
                <w:rStyle w:val="Hyperlink"/>
                <w:noProof/>
              </w:rPr>
              <w:t>System Architecture</w:t>
            </w:r>
            <w:r>
              <w:rPr>
                <w:noProof/>
                <w:webHidden/>
              </w:rPr>
              <w:tab/>
            </w:r>
            <w:r>
              <w:rPr>
                <w:noProof/>
                <w:webHidden/>
              </w:rPr>
              <w:fldChar w:fldCharType="begin"/>
            </w:r>
            <w:r>
              <w:rPr>
                <w:noProof/>
                <w:webHidden/>
              </w:rPr>
              <w:instrText xml:space="preserve"> PAGEREF _Toc479713678 \h </w:instrText>
            </w:r>
            <w:r>
              <w:rPr>
                <w:noProof/>
                <w:webHidden/>
              </w:rPr>
            </w:r>
            <w:r>
              <w:rPr>
                <w:noProof/>
                <w:webHidden/>
              </w:rPr>
              <w:fldChar w:fldCharType="separate"/>
            </w:r>
            <w:r>
              <w:rPr>
                <w:noProof/>
                <w:webHidden/>
              </w:rPr>
              <w:t>11</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79" w:history="1">
            <w:r w:rsidRPr="00342E96">
              <w:rPr>
                <w:rStyle w:val="Hyperlink"/>
                <w:noProof/>
              </w:rPr>
              <w:t>3.2</w:t>
            </w:r>
            <w:r>
              <w:rPr>
                <w:rFonts w:asciiTheme="minorHAnsi" w:hAnsiTheme="minorHAnsi"/>
                <w:noProof/>
                <w:kern w:val="0"/>
                <w:sz w:val="22"/>
                <w:lang w:eastAsia="en-US"/>
                <w14:ligatures w14:val="none"/>
              </w:rPr>
              <w:tab/>
            </w:r>
            <w:r w:rsidRPr="00342E96">
              <w:rPr>
                <w:rStyle w:val="Hyperlink"/>
                <w:noProof/>
              </w:rPr>
              <w:t>Algorithms and Methods</w:t>
            </w:r>
            <w:r>
              <w:rPr>
                <w:noProof/>
                <w:webHidden/>
              </w:rPr>
              <w:tab/>
            </w:r>
            <w:r>
              <w:rPr>
                <w:noProof/>
                <w:webHidden/>
              </w:rPr>
              <w:fldChar w:fldCharType="begin"/>
            </w:r>
            <w:r>
              <w:rPr>
                <w:noProof/>
                <w:webHidden/>
              </w:rPr>
              <w:instrText xml:space="preserve"> PAGEREF _Toc479713679 \h </w:instrText>
            </w:r>
            <w:r>
              <w:rPr>
                <w:noProof/>
                <w:webHidden/>
              </w:rPr>
            </w:r>
            <w:r>
              <w:rPr>
                <w:noProof/>
                <w:webHidden/>
              </w:rPr>
              <w:fldChar w:fldCharType="separate"/>
            </w:r>
            <w:r>
              <w:rPr>
                <w:noProof/>
                <w:webHidden/>
              </w:rPr>
              <w:t>11</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80" w:history="1">
            <w:r w:rsidRPr="00342E96">
              <w:rPr>
                <w:rStyle w:val="Hyperlink"/>
                <w:noProof/>
              </w:rPr>
              <w:t>3.5 Running Demo</w:t>
            </w:r>
            <w:r>
              <w:rPr>
                <w:noProof/>
                <w:webHidden/>
              </w:rPr>
              <w:tab/>
            </w:r>
            <w:r>
              <w:rPr>
                <w:noProof/>
                <w:webHidden/>
              </w:rPr>
              <w:fldChar w:fldCharType="begin"/>
            </w:r>
            <w:r>
              <w:rPr>
                <w:noProof/>
                <w:webHidden/>
              </w:rPr>
              <w:instrText xml:space="preserve"> PAGEREF _Toc479713680 \h </w:instrText>
            </w:r>
            <w:r>
              <w:rPr>
                <w:noProof/>
                <w:webHidden/>
              </w:rPr>
            </w:r>
            <w:r>
              <w:rPr>
                <w:noProof/>
                <w:webHidden/>
              </w:rPr>
              <w:fldChar w:fldCharType="separate"/>
            </w:r>
            <w:r>
              <w:rPr>
                <w:noProof/>
                <w:webHidden/>
              </w:rPr>
              <w:t>16</w:t>
            </w:r>
            <w:r>
              <w:rPr>
                <w:noProof/>
                <w:webHidden/>
              </w:rPr>
              <w:fldChar w:fldCharType="end"/>
            </w:r>
          </w:hyperlink>
        </w:p>
        <w:p w:rsidR="00D50179" w:rsidRDefault="00D50179">
          <w:pPr>
            <w:pStyle w:val="TOC1"/>
            <w:tabs>
              <w:tab w:val="right" w:leader="dot" w:pos="9350"/>
            </w:tabs>
            <w:rPr>
              <w:rFonts w:asciiTheme="minorHAnsi" w:hAnsiTheme="minorHAnsi"/>
              <w:noProof/>
              <w:kern w:val="0"/>
              <w:sz w:val="22"/>
              <w:lang w:eastAsia="en-US"/>
              <w14:ligatures w14:val="none"/>
            </w:rPr>
          </w:pPr>
          <w:hyperlink w:anchor="_Toc479713681" w:history="1">
            <w:r w:rsidRPr="00342E96">
              <w:rPr>
                <w:rStyle w:val="Hyperlink"/>
                <w:noProof/>
              </w:rPr>
              <w:t>Chapter 4: Evaluation</w:t>
            </w:r>
            <w:r>
              <w:rPr>
                <w:noProof/>
                <w:webHidden/>
              </w:rPr>
              <w:tab/>
            </w:r>
            <w:r>
              <w:rPr>
                <w:noProof/>
                <w:webHidden/>
              </w:rPr>
              <w:fldChar w:fldCharType="begin"/>
            </w:r>
            <w:r>
              <w:rPr>
                <w:noProof/>
                <w:webHidden/>
              </w:rPr>
              <w:instrText xml:space="preserve"> PAGEREF _Toc479713681 \h </w:instrText>
            </w:r>
            <w:r>
              <w:rPr>
                <w:noProof/>
                <w:webHidden/>
              </w:rPr>
            </w:r>
            <w:r>
              <w:rPr>
                <w:noProof/>
                <w:webHidden/>
              </w:rPr>
              <w:fldChar w:fldCharType="separate"/>
            </w:r>
            <w:r>
              <w:rPr>
                <w:noProof/>
                <w:webHidden/>
              </w:rPr>
              <w:t>19</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82" w:history="1">
            <w:r w:rsidRPr="00342E96">
              <w:rPr>
                <w:rStyle w:val="Hyperlink"/>
                <w:noProof/>
              </w:rPr>
              <w:t>4.1</w:t>
            </w:r>
            <w:r>
              <w:rPr>
                <w:rFonts w:asciiTheme="minorHAnsi" w:hAnsiTheme="minorHAnsi"/>
                <w:noProof/>
                <w:kern w:val="0"/>
                <w:sz w:val="22"/>
                <w:lang w:eastAsia="en-US"/>
                <w14:ligatures w14:val="none"/>
              </w:rPr>
              <w:tab/>
            </w:r>
            <w:r w:rsidRPr="00342E96">
              <w:rPr>
                <w:rStyle w:val="Hyperlink"/>
                <w:noProof/>
              </w:rPr>
              <w:t>Comparison of our KNN against Weka</w:t>
            </w:r>
            <w:r>
              <w:rPr>
                <w:noProof/>
                <w:webHidden/>
              </w:rPr>
              <w:tab/>
            </w:r>
            <w:r>
              <w:rPr>
                <w:noProof/>
                <w:webHidden/>
              </w:rPr>
              <w:fldChar w:fldCharType="begin"/>
            </w:r>
            <w:r>
              <w:rPr>
                <w:noProof/>
                <w:webHidden/>
              </w:rPr>
              <w:instrText xml:space="preserve"> PAGEREF _Toc479713682 \h </w:instrText>
            </w:r>
            <w:r>
              <w:rPr>
                <w:noProof/>
                <w:webHidden/>
              </w:rPr>
            </w:r>
            <w:r>
              <w:rPr>
                <w:noProof/>
                <w:webHidden/>
              </w:rPr>
              <w:fldChar w:fldCharType="separate"/>
            </w:r>
            <w:r>
              <w:rPr>
                <w:noProof/>
                <w:webHidden/>
              </w:rPr>
              <w:t>19</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83" w:history="1">
            <w:r w:rsidRPr="00342E96">
              <w:rPr>
                <w:rStyle w:val="Hyperlink"/>
                <w:noProof/>
              </w:rPr>
              <w:t>4.2</w:t>
            </w:r>
            <w:r>
              <w:rPr>
                <w:rFonts w:asciiTheme="minorHAnsi" w:hAnsiTheme="minorHAnsi"/>
                <w:noProof/>
                <w:kern w:val="0"/>
                <w:sz w:val="22"/>
                <w:lang w:eastAsia="en-US"/>
                <w14:ligatures w14:val="none"/>
              </w:rPr>
              <w:tab/>
            </w:r>
            <w:r w:rsidRPr="00342E96">
              <w:rPr>
                <w:rStyle w:val="Hyperlink"/>
                <w:noProof/>
              </w:rPr>
              <w:t>Comparison of TF-IDF against TF-IDF-CI for classification</w:t>
            </w:r>
            <w:r>
              <w:rPr>
                <w:noProof/>
                <w:webHidden/>
              </w:rPr>
              <w:tab/>
            </w:r>
            <w:r>
              <w:rPr>
                <w:noProof/>
                <w:webHidden/>
              </w:rPr>
              <w:fldChar w:fldCharType="begin"/>
            </w:r>
            <w:r>
              <w:rPr>
                <w:noProof/>
                <w:webHidden/>
              </w:rPr>
              <w:instrText xml:space="preserve"> PAGEREF _Toc479713683 \h </w:instrText>
            </w:r>
            <w:r>
              <w:rPr>
                <w:noProof/>
                <w:webHidden/>
              </w:rPr>
            </w:r>
            <w:r>
              <w:rPr>
                <w:noProof/>
                <w:webHidden/>
              </w:rPr>
              <w:fldChar w:fldCharType="separate"/>
            </w:r>
            <w:r>
              <w:rPr>
                <w:noProof/>
                <w:webHidden/>
              </w:rPr>
              <w:t>20</w:t>
            </w:r>
            <w:r>
              <w:rPr>
                <w:noProof/>
                <w:webHidden/>
              </w:rPr>
              <w:fldChar w:fldCharType="end"/>
            </w:r>
          </w:hyperlink>
        </w:p>
        <w:p w:rsidR="00D50179" w:rsidRDefault="00D50179">
          <w:pPr>
            <w:pStyle w:val="TOC2"/>
            <w:rPr>
              <w:rFonts w:asciiTheme="minorHAnsi" w:hAnsiTheme="minorHAnsi"/>
              <w:noProof/>
              <w:kern w:val="0"/>
              <w:sz w:val="22"/>
              <w:lang w:eastAsia="en-US"/>
              <w14:ligatures w14:val="none"/>
            </w:rPr>
          </w:pPr>
          <w:hyperlink w:anchor="_Toc479713684" w:history="1">
            <w:r w:rsidRPr="00342E96">
              <w:rPr>
                <w:rStyle w:val="Hyperlink"/>
                <w:noProof/>
              </w:rPr>
              <w:t>4.3</w:t>
            </w:r>
            <w:r>
              <w:rPr>
                <w:rFonts w:asciiTheme="minorHAnsi" w:hAnsiTheme="minorHAnsi"/>
                <w:noProof/>
                <w:kern w:val="0"/>
                <w:sz w:val="22"/>
                <w:lang w:eastAsia="en-US"/>
                <w14:ligatures w14:val="none"/>
              </w:rPr>
              <w:tab/>
            </w:r>
            <w:r w:rsidRPr="00342E96">
              <w:rPr>
                <w:rStyle w:val="Hyperlink"/>
                <w:noProof/>
              </w:rPr>
              <w:t>Evaluation of density based decision function</w:t>
            </w:r>
            <w:r>
              <w:rPr>
                <w:noProof/>
                <w:webHidden/>
              </w:rPr>
              <w:tab/>
            </w:r>
            <w:r>
              <w:rPr>
                <w:noProof/>
                <w:webHidden/>
              </w:rPr>
              <w:fldChar w:fldCharType="begin"/>
            </w:r>
            <w:r>
              <w:rPr>
                <w:noProof/>
                <w:webHidden/>
              </w:rPr>
              <w:instrText xml:space="preserve"> PAGEREF _Toc479713684 \h </w:instrText>
            </w:r>
            <w:r>
              <w:rPr>
                <w:noProof/>
                <w:webHidden/>
              </w:rPr>
            </w:r>
            <w:r>
              <w:rPr>
                <w:noProof/>
                <w:webHidden/>
              </w:rPr>
              <w:fldChar w:fldCharType="separate"/>
            </w:r>
            <w:r>
              <w:rPr>
                <w:noProof/>
                <w:webHidden/>
              </w:rPr>
              <w:t>21</w:t>
            </w:r>
            <w:r>
              <w:rPr>
                <w:noProof/>
                <w:webHidden/>
              </w:rPr>
              <w:fldChar w:fldCharType="end"/>
            </w:r>
          </w:hyperlink>
        </w:p>
        <w:p w:rsidR="00D50179" w:rsidRDefault="00D50179">
          <w:pPr>
            <w:pStyle w:val="TOC1"/>
            <w:tabs>
              <w:tab w:val="right" w:leader="dot" w:pos="9350"/>
            </w:tabs>
            <w:rPr>
              <w:rFonts w:asciiTheme="minorHAnsi" w:hAnsiTheme="minorHAnsi"/>
              <w:noProof/>
              <w:kern w:val="0"/>
              <w:sz w:val="22"/>
              <w:lang w:eastAsia="en-US"/>
              <w14:ligatures w14:val="none"/>
            </w:rPr>
          </w:pPr>
          <w:hyperlink w:anchor="_Toc479713685" w:history="1">
            <w:r w:rsidRPr="00342E96">
              <w:rPr>
                <w:rStyle w:val="Hyperlink"/>
                <w:noProof/>
              </w:rPr>
              <w:t>Chapter 5: Conclusion and Future Work</w:t>
            </w:r>
            <w:r>
              <w:rPr>
                <w:noProof/>
                <w:webHidden/>
              </w:rPr>
              <w:tab/>
            </w:r>
            <w:r>
              <w:rPr>
                <w:noProof/>
                <w:webHidden/>
              </w:rPr>
              <w:fldChar w:fldCharType="begin"/>
            </w:r>
            <w:r>
              <w:rPr>
                <w:noProof/>
                <w:webHidden/>
              </w:rPr>
              <w:instrText xml:space="preserve"> PAGEREF _Toc479713685 \h </w:instrText>
            </w:r>
            <w:r>
              <w:rPr>
                <w:noProof/>
                <w:webHidden/>
              </w:rPr>
            </w:r>
            <w:r>
              <w:rPr>
                <w:noProof/>
                <w:webHidden/>
              </w:rPr>
              <w:fldChar w:fldCharType="separate"/>
            </w:r>
            <w:r>
              <w:rPr>
                <w:noProof/>
                <w:webHidden/>
              </w:rPr>
              <w:t>22</w:t>
            </w:r>
            <w:r>
              <w:rPr>
                <w:noProof/>
                <w:webHidden/>
              </w:rPr>
              <w:fldChar w:fldCharType="end"/>
            </w:r>
          </w:hyperlink>
        </w:p>
        <w:p w:rsidR="00AE0A2C" w:rsidRDefault="00AE0A2C">
          <w:pPr>
            <w:rPr>
              <w:b/>
              <w:bCs/>
              <w:noProof/>
            </w:rPr>
          </w:pPr>
          <w:r>
            <w:rPr>
              <w:b/>
              <w:bCs/>
              <w:noProof/>
            </w:rPr>
            <w:fldChar w:fldCharType="end"/>
          </w:r>
        </w:p>
      </w:sdtContent>
    </w:sdt>
    <w:p w:rsidR="00CD05A0" w:rsidRDefault="00CD05A0">
      <w:pPr>
        <w:rPr>
          <w:b/>
          <w:bCs/>
          <w:noProof/>
        </w:rPr>
      </w:pPr>
    </w:p>
    <w:p w:rsidR="00CD05A0" w:rsidRDefault="00CD05A0"/>
    <w:p w:rsidR="00F33FBF" w:rsidRDefault="00F33FBF"/>
    <w:p w:rsidR="009B1A31" w:rsidRDefault="00A00BFA" w:rsidP="00BD0ECD">
      <w:pPr>
        <w:pStyle w:val="Heading1"/>
        <w:ind w:left="0"/>
        <w:rPr>
          <w:sz w:val="32"/>
          <w:szCs w:val="32"/>
        </w:rPr>
      </w:pPr>
      <w:bookmarkStart w:id="1" w:name="_Toc479713661"/>
      <w:r w:rsidRPr="00596F46">
        <w:rPr>
          <w:sz w:val="32"/>
          <w:szCs w:val="32"/>
        </w:rPr>
        <w:lastRenderedPageBreak/>
        <w:t>Abstract</w:t>
      </w:r>
      <w:bookmarkEnd w:id="1"/>
    </w:p>
    <w:p w:rsidR="00596F46" w:rsidRPr="00596F46" w:rsidRDefault="00596F46" w:rsidP="00596F46"/>
    <w:p w:rsidR="00740C15" w:rsidRPr="009157CE" w:rsidRDefault="003613EB" w:rsidP="009B1A31">
      <w:pPr>
        <w:spacing w:before="0" w:after="240" w:line="360" w:lineRule="auto"/>
        <w:ind w:left="0" w:right="0"/>
        <w:rPr>
          <w:szCs w:val="24"/>
        </w:rPr>
      </w:pPr>
      <w:r>
        <w:rPr>
          <w:szCs w:val="24"/>
        </w:rPr>
        <w:t>Document classification is the</w:t>
      </w:r>
      <w:r w:rsidR="00DF6352">
        <w:rPr>
          <w:szCs w:val="24"/>
        </w:rPr>
        <w:t xml:space="preserve"> task of </w:t>
      </w:r>
      <w:r>
        <w:rPr>
          <w:szCs w:val="24"/>
        </w:rPr>
        <w:t>assigning a document to one of the predefined categories</w:t>
      </w:r>
      <w:r w:rsidR="002245CB">
        <w:rPr>
          <w:szCs w:val="24"/>
        </w:rPr>
        <w:t>. A</w:t>
      </w:r>
      <w:r w:rsidR="00F60B65">
        <w:rPr>
          <w:szCs w:val="24"/>
        </w:rPr>
        <w:t xml:space="preserve"> d</w:t>
      </w:r>
      <w:r w:rsidR="00530C26">
        <w:rPr>
          <w:szCs w:val="24"/>
        </w:rPr>
        <w:t xml:space="preserve">ocument could be text files, news articles, </w:t>
      </w:r>
      <w:r w:rsidR="00A07F6A">
        <w:rPr>
          <w:szCs w:val="24"/>
        </w:rPr>
        <w:t xml:space="preserve">books, web-pages etc. </w:t>
      </w:r>
      <w:r w:rsidR="008D0227">
        <w:rPr>
          <w:szCs w:val="24"/>
        </w:rPr>
        <w:t xml:space="preserve">and categories could be </w:t>
      </w:r>
      <w:r w:rsidR="00090D58">
        <w:rPr>
          <w:szCs w:val="24"/>
        </w:rPr>
        <w:t>a well-defined ideological group</w:t>
      </w:r>
      <w:r w:rsidR="00276D47">
        <w:rPr>
          <w:szCs w:val="24"/>
        </w:rPr>
        <w:t xml:space="preserve"> </w:t>
      </w:r>
      <w:r w:rsidR="00F575D0">
        <w:rPr>
          <w:szCs w:val="24"/>
        </w:rPr>
        <w:t xml:space="preserve">(like sports, politics, </w:t>
      </w:r>
      <w:r w:rsidR="00886C79">
        <w:rPr>
          <w:szCs w:val="24"/>
        </w:rPr>
        <w:t xml:space="preserve">entertainment, </w:t>
      </w:r>
      <w:r w:rsidR="002A6006">
        <w:rPr>
          <w:szCs w:val="24"/>
        </w:rPr>
        <w:t>finance</w:t>
      </w:r>
      <w:r w:rsidR="00886C79">
        <w:rPr>
          <w:szCs w:val="24"/>
        </w:rPr>
        <w:t xml:space="preserve"> etc.</w:t>
      </w:r>
      <w:r w:rsidR="00F575D0">
        <w:rPr>
          <w:szCs w:val="24"/>
        </w:rPr>
        <w:t xml:space="preserve">) </w:t>
      </w:r>
      <w:r w:rsidR="008D0227">
        <w:rPr>
          <w:szCs w:val="24"/>
        </w:rPr>
        <w:t xml:space="preserve">or </w:t>
      </w:r>
      <w:r w:rsidR="00411788">
        <w:rPr>
          <w:szCs w:val="24"/>
        </w:rPr>
        <w:t>arbitrarily de</w:t>
      </w:r>
      <w:r w:rsidR="007E04C6">
        <w:rPr>
          <w:szCs w:val="24"/>
        </w:rPr>
        <w:t>fined categories</w:t>
      </w:r>
      <w:r w:rsidR="00AC0571">
        <w:rPr>
          <w:szCs w:val="24"/>
        </w:rPr>
        <w:t>,</w:t>
      </w:r>
      <w:r w:rsidR="00FB52B0">
        <w:rPr>
          <w:szCs w:val="24"/>
        </w:rPr>
        <w:t xml:space="preserve"> where document in each category</w:t>
      </w:r>
      <w:r w:rsidR="006B3ADF">
        <w:rPr>
          <w:szCs w:val="24"/>
        </w:rPr>
        <w:t xml:space="preserve"> shar</w:t>
      </w:r>
      <w:r w:rsidR="00FB52B0">
        <w:rPr>
          <w:szCs w:val="24"/>
        </w:rPr>
        <w:t>e</w:t>
      </w:r>
      <w:r w:rsidR="006B3ADF">
        <w:rPr>
          <w:szCs w:val="24"/>
        </w:rPr>
        <w:t xml:space="preserve"> high degree of similarity in content</w:t>
      </w:r>
      <w:r w:rsidR="00557FA2">
        <w:rPr>
          <w:szCs w:val="24"/>
        </w:rPr>
        <w:t xml:space="preserve"> </w:t>
      </w:r>
      <w:r w:rsidR="00321806">
        <w:rPr>
          <w:szCs w:val="24"/>
        </w:rPr>
        <w:t>(</w:t>
      </w:r>
      <w:r w:rsidR="000A13B6">
        <w:rPr>
          <w:szCs w:val="24"/>
        </w:rPr>
        <w:t xml:space="preserve">like </w:t>
      </w:r>
      <w:r w:rsidR="00427CCA">
        <w:rPr>
          <w:szCs w:val="24"/>
        </w:rPr>
        <w:t xml:space="preserve">web pages of a website having </w:t>
      </w:r>
      <w:r w:rsidR="001F2308">
        <w:rPr>
          <w:szCs w:val="24"/>
        </w:rPr>
        <w:t>health policy</w:t>
      </w:r>
      <w:r w:rsidR="00427CCA">
        <w:rPr>
          <w:szCs w:val="24"/>
        </w:rPr>
        <w:t xml:space="preserve"> information, pages having information </w:t>
      </w:r>
      <w:r w:rsidR="00FF3EB9">
        <w:rPr>
          <w:szCs w:val="24"/>
        </w:rPr>
        <w:t xml:space="preserve">regarding </w:t>
      </w:r>
      <w:r w:rsidR="009F003D">
        <w:rPr>
          <w:szCs w:val="24"/>
        </w:rPr>
        <w:t>career opportunities</w:t>
      </w:r>
      <w:r w:rsidR="00427CCA">
        <w:rPr>
          <w:szCs w:val="24"/>
        </w:rPr>
        <w:t xml:space="preserve"> etc</w:t>
      </w:r>
      <w:r w:rsidR="009F003D">
        <w:rPr>
          <w:szCs w:val="24"/>
        </w:rPr>
        <w:t>.</w:t>
      </w:r>
      <w:r w:rsidR="00321806">
        <w:rPr>
          <w:szCs w:val="24"/>
        </w:rPr>
        <w:t>)</w:t>
      </w:r>
      <w:r w:rsidR="004A047E">
        <w:rPr>
          <w:szCs w:val="24"/>
        </w:rPr>
        <w:t xml:space="preserve">. </w:t>
      </w:r>
      <w:r w:rsidR="00CB0FC4">
        <w:rPr>
          <w:szCs w:val="24"/>
        </w:rPr>
        <w:t xml:space="preserve">With </w:t>
      </w:r>
      <w:r w:rsidR="0082376E">
        <w:rPr>
          <w:szCs w:val="24"/>
        </w:rPr>
        <w:t>an enormous number</w:t>
      </w:r>
      <w:r w:rsidR="0073446B">
        <w:rPr>
          <w:szCs w:val="24"/>
        </w:rPr>
        <w:t xml:space="preserve"> of web documents getting generated and updated daily, it </w:t>
      </w:r>
      <w:r w:rsidR="00BD7B7D">
        <w:rPr>
          <w:szCs w:val="24"/>
        </w:rPr>
        <w:t>has become</w:t>
      </w:r>
      <w:r w:rsidR="0073446B">
        <w:rPr>
          <w:szCs w:val="24"/>
        </w:rPr>
        <w:t xml:space="preserve"> </w:t>
      </w:r>
      <w:r w:rsidR="000F49CD">
        <w:rPr>
          <w:szCs w:val="24"/>
        </w:rPr>
        <w:t xml:space="preserve">a topic </w:t>
      </w:r>
      <w:r w:rsidR="00761BC5">
        <w:rPr>
          <w:szCs w:val="24"/>
        </w:rPr>
        <w:t xml:space="preserve">of interest and </w:t>
      </w:r>
      <w:r w:rsidR="000F49CD">
        <w:rPr>
          <w:szCs w:val="24"/>
        </w:rPr>
        <w:t xml:space="preserve">research to efficiently and accurately classify web documents into a set of pre-defined categories, defined by the varied </w:t>
      </w:r>
      <w:r w:rsidR="005854E7">
        <w:rPr>
          <w:szCs w:val="24"/>
        </w:rPr>
        <w:t>purposes.</w:t>
      </w:r>
      <w:r w:rsidR="009157CE">
        <w:rPr>
          <w:szCs w:val="24"/>
        </w:rPr>
        <w:t xml:space="preserve"> </w:t>
      </w:r>
      <w:r w:rsidR="00612C9A">
        <w:rPr>
          <w:szCs w:val="24"/>
        </w:rPr>
        <w:t xml:space="preserve">Amongst a pool of </w:t>
      </w:r>
      <w:r w:rsidR="002539EA">
        <w:rPr>
          <w:szCs w:val="24"/>
        </w:rPr>
        <w:t xml:space="preserve">available classification algorithms for text classification, K-Nearest Neighbor(KNN), </w:t>
      </w:r>
      <w:r w:rsidR="00036147">
        <w:rPr>
          <w:szCs w:val="24"/>
        </w:rPr>
        <w:t xml:space="preserve">is a </w:t>
      </w:r>
      <w:r w:rsidR="003D0337">
        <w:rPr>
          <w:szCs w:val="24"/>
        </w:rPr>
        <w:t>widely-used</w:t>
      </w:r>
      <w:r w:rsidR="004E051F">
        <w:rPr>
          <w:szCs w:val="24"/>
        </w:rPr>
        <w:t xml:space="preserve"> algorithm</w:t>
      </w:r>
      <w:r w:rsidR="003156E0">
        <w:rPr>
          <w:szCs w:val="24"/>
        </w:rPr>
        <w:t xml:space="preserve">. </w:t>
      </w:r>
      <w:r w:rsidR="0098765C">
        <w:rPr>
          <w:szCs w:val="24"/>
        </w:rPr>
        <w:t>It</w:t>
      </w:r>
      <w:r w:rsidR="004B3B1B">
        <w:rPr>
          <w:szCs w:val="24"/>
        </w:rPr>
        <w:t xml:space="preserve"> has emerged as</w:t>
      </w:r>
      <w:r w:rsidR="00BB6DD2" w:rsidRPr="00BB6DD2">
        <w:rPr>
          <w:szCs w:val="24"/>
        </w:rPr>
        <w:t xml:space="preserve"> an effective approach for text classification for its simplicity, effectiveness and nonparametric nature. </w:t>
      </w:r>
      <w:r w:rsidR="00D802B3">
        <w:rPr>
          <w:szCs w:val="24"/>
        </w:rPr>
        <w:t>Although KNN is know</w:t>
      </w:r>
      <w:r w:rsidR="007E39F7">
        <w:rPr>
          <w:szCs w:val="24"/>
        </w:rPr>
        <w:t xml:space="preserve">n to perform with good accuracy, it requires meticulous selection of </w:t>
      </w:r>
      <w:r w:rsidR="00E46F7A">
        <w:rPr>
          <w:szCs w:val="24"/>
        </w:rPr>
        <w:t>features an</w:t>
      </w:r>
      <w:r w:rsidR="00926E4A">
        <w:rPr>
          <w:szCs w:val="24"/>
        </w:rPr>
        <w:t>d</w:t>
      </w:r>
      <w:r w:rsidR="00C65430">
        <w:rPr>
          <w:szCs w:val="24"/>
        </w:rPr>
        <w:t xml:space="preserve"> </w:t>
      </w:r>
      <w:r w:rsidR="007E39F7">
        <w:rPr>
          <w:szCs w:val="24"/>
        </w:rPr>
        <w:t xml:space="preserve">training dataset. </w:t>
      </w:r>
      <w:r w:rsidR="008574B6">
        <w:rPr>
          <w:szCs w:val="24"/>
        </w:rPr>
        <w:t xml:space="preserve"> </w:t>
      </w:r>
      <w:r w:rsidR="007E39F7">
        <w:rPr>
          <w:szCs w:val="24"/>
        </w:rPr>
        <w:t>A</w:t>
      </w:r>
      <w:r w:rsidR="00BB6DD2" w:rsidRPr="00BB6DD2">
        <w:rPr>
          <w:szCs w:val="24"/>
        </w:rPr>
        <w:t xml:space="preserve">n uneven distribution of </w:t>
      </w:r>
      <w:r w:rsidR="005604D3">
        <w:rPr>
          <w:szCs w:val="24"/>
        </w:rPr>
        <w:t xml:space="preserve">class </w:t>
      </w:r>
      <w:r w:rsidR="00BB6DD2" w:rsidRPr="00BB6DD2">
        <w:rPr>
          <w:szCs w:val="24"/>
        </w:rPr>
        <w:t xml:space="preserve">data in training </w:t>
      </w:r>
      <w:r w:rsidR="009B6831">
        <w:rPr>
          <w:szCs w:val="24"/>
        </w:rPr>
        <w:t>data</w:t>
      </w:r>
      <w:r w:rsidR="00BB6DD2" w:rsidRPr="00BB6DD2">
        <w:rPr>
          <w:szCs w:val="24"/>
        </w:rPr>
        <w:t xml:space="preserve">set adversely affects the performance </w:t>
      </w:r>
      <w:r w:rsidR="001B6B62">
        <w:rPr>
          <w:szCs w:val="24"/>
        </w:rPr>
        <w:t xml:space="preserve">of </w:t>
      </w:r>
      <w:r w:rsidR="00D23E7E">
        <w:rPr>
          <w:szCs w:val="24"/>
        </w:rPr>
        <w:t xml:space="preserve">KNN based </w:t>
      </w:r>
      <w:r w:rsidR="001B6B62">
        <w:rPr>
          <w:szCs w:val="24"/>
        </w:rPr>
        <w:t>classifiers. This</w:t>
      </w:r>
      <w:r w:rsidR="00F832B0">
        <w:rPr>
          <w:szCs w:val="24"/>
        </w:rPr>
        <w:t xml:space="preserve"> uneven distribution</w:t>
      </w:r>
      <w:r w:rsidR="00BB6DD2" w:rsidRPr="00BB6DD2">
        <w:rPr>
          <w:szCs w:val="24"/>
        </w:rPr>
        <w:t xml:space="preserve"> is quite com</w:t>
      </w:r>
      <w:r w:rsidR="008574B6">
        <w:rPr>
          <w:szCs w:val="24"/>
        </w:rPr>
        <w:t>mon in the documents on the web</w:t>
      </w:r>
      <w:r w:rsidR="003D2754">
        <w:rPr>
          <w:szCs w:val="24"/>
        </w:rPr>
        <w:t xml:space="preserve">. </w:t>
      </w:r>
      <w:r w:rsidR="0044424A">
        <w:rPr>
          <w:szCs w:val="24"/>
        </w:rPr>
        <w:t>In our work</w:t>
      </w:r>
      <w:r w:rsidR="0044424A" w:rsidRPr="00BB6DD2">
        <w:rPr>
          <w:szCs w:val="24"/>
        </w:rPr>
        <w:t>,</w:t>
      </w:r>
      <w:r w:rsidR="00C50D81">
        <w:rPr>
          <w:szCs w:val="24"/>
        </w:rPr>
        <w:t xml:space="preserve"> we explore an improved TF-</w:t>
      </w:r>
      <w:r w:rsidR="0044424A">
        <w:rPr>
          <w:szCs w:val="24"/>
        </w:rPr>
        <w:t>IDF approach for better feature selection.</w:t>
      </w:r>
      <w:r w:rsidR="00BB6DD2" w:rsidRPr="00BB6DD2">
        <w:rPr>
          <w:szCs w:val="24"/>
        </w:rPr>
        <w:t xml:space="preserve"> </w:t>
      </w:r>
      <w:r w:rsidR="00997760">
        <w:rPr>
          <w:szCs w:val="24"/>
        </w:rPr>
        <w:t>Further, w</w:t>
      </w:r>
      <w:r w:rsidR="00034CC3">
        <w:rPr>
          <w:szCs w:val="24"/>
        </w:rPr>
        <w:t>e verify</w:t>
      </w:r>
      <w:r w:rsidR="002F5E32">
        <w:rPr>
          <w:szCs w:val="24"/>
        </w:rPr>
        <w:t xml:space="preserve"> the approach </w:t>
      </w:r>
      <w:r w:rsidR="00283C60">
        <w:rPr>
          <w:szCs w:val="24"/>
        </w:rPr>
        <w:t>stated</w:t>
      </w:r>
      <w:r w:rsidR="002F5E32">
        <w:rPr>
          <w:szCs w:val="24"/>
        </w:rPr>
        <w:t xml:space="preserve"> in </w:t>
      </w:r>
      <w:r w:rsidR="008F554B" w:rsidRPr="00DF2FAD">
        <w:rPr>
          <w:szCs w:val="24"/>
        </w:rPr>
        <w:t>[1]</w:t>
      </w:r>
      <w:r w:rsidR="008F554B">
        <w:rPr>
          <w:szCs w:val="24"/>
        </w:rPr>
        <w:t xml:space="preserve"> </w:t>
      </w:r>
      <w:r w:rsidR="00BC7FFA">
        <w:rPr>
          <w:szCs w:val="24"/>
        </w:rPr>
        <w:t>to</w:t>
      </w:r>
      <w:r w:rsidR="00BB6DD2" w:rsidRPr="00BB6DD2">
        <w:rPr>
          <w:szCs w:val="24"/>
        </w:rPr>
        <w:t xml:space="preserve"> improved KNN for classification request for large sets having unevenly distributed documents</w:t>
      </w:r>
      <w:r w:rsidR="0036267C">
        <w:rPr>
          <w:szCs w:val="24"/>
        </w:rPr>
        <w:t xml:space="preserve"> using a density based KNN (</w:t>
      </w:r>
      <w:r w:rsidR="0036267C" w:rsidRPr="00BB6DD2">
        <w:rPr>
          <w:szCs w:val="24"/>
        </w:rPr>
        <w:t>denoted as DBKNN</w:t>
      </w:r>
      <w:r w:rsidR="0036267C">
        <w:rPr>
          <w:szCs w:val="24"/>
        </w:rPr>
        <w:t>)</w:t>
      </w:r>
      <w:r w:rsidR="00BB6DD2" w:rsidRPr="00BB6DD2">
        <w:rPr>
          <w:szCs w:val="24"/>
        </w:rPr>
        <w:t>.</w:t>
      </w:r>
      <w:r w:rsidR="00F853ED">
        <w:rPr>
          <w:szCs w:val="24"/>
        </w:rPr>
        <w:t xml:space="preserve"> O</w:t>
      </w:r>
      <w:r w:rsidR="009920A3">
        <w:rPr>
          <w:szCs w:val="24"/>
        </w:rPr>
        <w:t>ur experiment</w:t>
      </w:r>
      <w:r w:rsidR="006E3DD9">
        <w:rPr>
          <w:szCs w:val="24"/>
        </w:rPr>
        <w:t>s</w:t>
      </w:r>
      <w:r w:rsidR="009920A3">
        <w:rPr>
          <w:szCs w:val="24"/>
        </w:rPr>
        <w:t xml:space="preserve"> show</w:t>
      </w:r>
      <w:r w:rsidR="00607BB6">
        <w:rPr>
          <w:szCs w:val="24"/>
        </w:rPr>
        <w:t xml:space="preserve"> </w:t>
      </w:r>
      <w:r w:rsidR="009920A3">
        <w:rPr>
          <w:szCs w:val="24"/>
        </w:rPr>
        <w:t xml:space="preserve">a </w:t>
      </w:r>
      <w:r w:rsidR="00923207">
        <w:rPr>
          <w:szCs w:val="24"/>
        </w:rPr>
        <w:t>significant improvement in classification</w:t>
      </w:r>
      <w:r w:rsidR="00806443">
        <w:rPr>
          <w:szCs w:val="24"/>
        </w:rPr>
        <w:t xml:space="preserve"> </w:t>
      </w:r>
      <w:r w:rsidR="00507155">
        <w:rPr>
          <w:szCs w:val="24"/>
        </w:rPr>
        <w:t xml:space="preserve">performance </w:t>
      </w:r>
      <w:r w:rsidR="004251F6">
        <w:rPr>
          <w:szCs w:val="24"/>
        </w:rPr>
        <w:t>using</w:t>
      </w:r>
      <w:r w:rsidR="00595C36">
        <w:rPr>
          <w:szCs w:val="24"/>
        </w:rPr>
        <w:t xml:space="preserve"> </w:t>
      </w:r>
      <w:r w:rsidR="002D42A5">
        <w:rPr>
          <w:szCs w:val="24"/>
        </w:rPr>
        <w:t>enhanced TF-</w:t>
      </w:r>
      <w:r w:rsidR="00806443">
        <w:rPr>
          <w:szCs w:val="24"/>
        </w:rPr>
        <w:t xml:space="preserve">IDF approach and a </w:t>
      </w:r>
      <w:r w:rsidR="009920A3">
        <w:rPr>
          <w:szCs w:val="24"/>
        </w:rPr>
        <w:t xml:space="preserve">marginal improvement </w:t>
      </w:r>
      <w:r w:rsidR="0047376B">
        <w:rPr>
          <w:szCs w:val="24"/>
        </w:rPr>
        <w:t xml:space="preserve">using </w:t>
      </w:r>
      <w:r w:rsidR="0041768B">
        <w:rPr>
          <w:szCs w:val="24"/>
        </w:rPr>
        <w:t>density based K</w:t>
      </w:r>
      <w:r w:rsidR="0047376B">
        <w:rPr>
          <w:szCs w:val="24"/>
        </w:rPr>
        <w:t>NN</w:t>
      </w:r>
      <w:r w:rsidR="009920A3">
        <w:rPr>
          <w:szCs w:val="24"/>
        </w:rPr>
        <w:t xml:space="preserve">. </w:t>
      </w:r>
      <w:r w:rsidR="00740C15" w:rsidRPr="00BB6DD2">
        <w:rPr>
          <w:szCs w:val="24"/>
        </w:rPr>
        <w:br w:type="page"/>
      </w:r>
    </w:p>
    <w:p w:rsidR="00637C54" w:rsidRDefault="008D5B92" w:rsidP="0070030B">
      <w:pPr>
        <w:pStyle w:val="Heading1"/>
        <w:rPr>
          <w:sz w:val="32"/>
          <w:szCs w:val="32"/>
        </w:rPr>
      </w:pPr>
      <w:bookmarkStart w:id="2" w:name="_Toc479713662"/>
      <w:r>
        <w:rPr>
          <w:sz w:val="32"/>
          <w:szCs w:val="32"/>
        </w:rPr>
        <w:lastRenderedPageBreak/>
        <w:t>Chapter</w:t>
      </w:r>
      <w:r w:rsidR="002C6F26" w:rsidRPr="00913511">
        <w:rPr>
          <w:sz w:val="32"/>
          <w:szCs w:val="32"/>
        </w:rPr>
        <w:t xml:space="preserve"> 1: </w:t>
      </w:r>
      <w:r>
        <w:rPr>
          <w:sz w:val="32"/>
          <w:szCs w:val="32"/>
        </w:rPr>
        <w:t>Introduction</w:t>
      </w:r>
      <w:bookmarkEnd w:id="2"/>
    </w:p>
    <w:p w:rsidR="009E4320" w:rsidRPr="009E4320" w:rsidRDefault="009E4320" w:rsidP="009E4320"/>
    <w:p w:rsidR="0030728B" w:rsidRDefault="00DF56D1" w:rsidP="00A734D3">
      <w:pPr>
        <w:spacing w:line="276" w:lineRule="auto"/>
      </w:pPr>
      <w:r>
        <w:t>Document classification is a task where we are given a d</w:t>
      </w:r>
      <w:r w:rsidR="00495546">
        <w:t xml:space="preserve">ocument and a set labels and </w:t>
      </w:r>
      <w:r>
        <w:t xml:space="preserve">it is required to apply the most appropriate label to the document. </w:t>
      </w:r>
      <w:r w:rsidR="004E4D83">
        <w:t xml:space="preserve">There are many interesting variants of </w:t>
      </w:r>
      <w:r w:rsidR="00480559">
        <w:t xml:space="preserve">basic </w:t>
      </w:r>
      <w:r w:rsidR="004E4D83">
        <w:t>document classification.</w:t>
      </w:r>
      <w:r w:rsidR="007B6D4F">
        <w:t xml:space="preserve"> For example, </w:t>
      </w:r>
      <w:r w:rsidR="00475DBE">
        <w:t xml:space="preserve">multi-class classification </w:t>
      </w:r>
      <w:r w:rsidR="001B4BEA">
        <w:t xml:space="preserve">where </w:t>
      </w:r>
      <w:r w:rsidR="00475DBE">
        <w:t>a document needs to be classified into one of the more than two cl</w:t>
      </w:r>
      <w:r w:rsidR="001B4BEA">
        <w:t xml:space="preserve">asses. In multi-label </w:t>
      </w:r>
      <w:r w:rsidR="002A3E0B">
        <w:t>classification,</w:t>
      </w:r>
      <w:r w:rsidR="001B4BEA">
        <w:t xml:space="preserve"> multiple attributes can be applied to </w:t>
      </w:r>
      <w:r w:rsidR="00EA0D80">
        <w:t xml:space="preserve">on </w:t>
      </w:r>
      <w:r w:rsidR="001B4BEA">
        <w:t>document.</w:t>
      </w:r>
      <w:r w:rsidR="002A3E0B">
        <w:t xml:space="preserve"> </w:t>
      </w:r>
      <w:r w:rsidR="003E3EA5">
        <w:t xml:space="preserve">A few examples of </w:t>
      </w:r>
      <w:r w:rsidR="002A3E0B">
        <w:t xml:space="preserve">multi-class </w:t>
      </w:r>
      <w:r w:rsidR="003E3EA5">
        <w:t xml:space="preserve">document classification </w:t>
      </w:r>
      <w:r w:rsidR="00A64258">
        <w:t>are</w:t>
      </w:r>
      <w:r w:rsidR="003E3EA5">
        <w:t xml:space="preserve"> as follows:</w:t>
      </w:r>
    </w:p>
    <w:p w:rsidR="005A4B4C" w:rsidRDefault="005A4B4C" w:rsidP="005A4B4C">
      <w:pPr>
        <w:pStyle w:val="ListParagraph"/>
        <w:numPr>
          <w:ilvl w:val="0"/>
          <w:numId w:val="36"/>
        </w:numPr>
        <w:spacing w:line="276" w:lineRule="auto"/>
      </w:pPr>
      <w:r>
        <w:t>Classification of a mail document as ‘spam’ or ‘not spam’.</w:t>
      </w:r>
    </w:p>
    <w:p w:rsidR="002D6AB4" w:rsidRDefault="002D6AB4" w:rsidP="002D6AB4">
      <w:pPr>
        <w:pStyle w:val="ListParagraph"/>
        <w:numPr>
          <w:ilvl w:val="0"/>
          <w:numId w:val="36"/>
        </w:numPr>
        <w:spacing w:line="276" w:lineRule="auto"/>
      </w:pPr>
      <w:r>
        <w:t>Classification of a document based on gender of the author.</w:t>
      </w:r>
    </w:p>
    <w:p w:rsidR="00247CAF" w:rsidRDefault="00247CAF" w:rsidP="00247CAF">
      <w:pPr>
        <w:pStyle w:val="ListParagraph"/>
        <w:numPr>
          <w:ilvl w:val="0"/>
          <w:numId w:val="36"/>
        </w:numPr>
        <w:spacing w:line="276" w:lineRule="auto"/>
      </w:pPr>
      <w:r>
        <w:t>Classification of web page document from a company’s landing page into Business-to Business or Business-to-Customer category.</w:t>
      </w:r>
    </w:p>
    <w:p w:rsidR="00B41EA9" w:rsidRDefault="00102017" w:rsidP="00A734D3">
      <w:pPr>
        <w:pStyle w:val="ListParagraph"/>
        <w:numPr>
          <w:ilvl w:val="0"/>
          <w:numId w:val="36"/>
        </w:numPr>
        <w:spacing w:line="276" w:lineRule="auto"/>
      </w:pPr>
      <w:r>
        <w:t xml:space="preserve">Classification of </w:t>
      </w:r>
      <w:r w:rsidR="00C41C8D">
        <w:t xml:space="preserve">a </w:t>
      </w:r>
      <w:r>
        <w:t>new</w:t>
      </w:r>
      <w:r w:rsidR="00C41C8D">
        <w:t>s</w:t>
      </w:r>
      <w:r>
        <w:t xml:space="preserve"> articles into ‘sports</w:t>
      </w:r>
      <w:r w:rsidR="00074868">
        <w:t>’</w:t>
      </w:r>
      <w:r>
        <w:t>, ‘entertainment’, ‘finance’, ‘politics’, ‘technology’ categories.</w:t>
      </w:r>
    </w:p>
    <w:p w:rsidR="006E527B" w:rsidRDefault="00D933D2" w:rsidP="00273A0B">
      <w:pPr>
        <w:spacing w:line="276" w:lineRule="auto"/>
      </w:pPr>
      <w:r>
        <w:t>In</w:t>
      </w:r>
      <w:r w:rsidR="00495F53">
        <w:t xml:space="preserve"> each</w:t>
      </w:r>
      <w:r>
        <w:t xml:space="preserve"> </w:t>
      </w:r>
      <w:r w:rsidR="00495F53">
        <w:t xml:space="preserve">of </w:t>
      </w:r>
      <w:r w:rsidR="00BD43B9">
        <w:t>the above cases</w:t>
      </w:r>
      <w:r w:rsidR="00202F7A">
        <w:t xml:space="preserve">, the documents which </w:t>
      </w:r>
      <w:r w:rsidR="00DA16B4">
        <w:t xml:space="preserve">have </w:t>
      </w:r>
      <w:r w:rsidR="00202F7A">
        <w:t xml:space="preserve">high content similarity </w:t>
      </w:r>
      <w:r w:rsidR="00DA16B4">
        <w:t xml:space="preserve">share </w:t>
      </w:r>
      <w:r w:rsidR="00202F7A">
        <w:t>the same label.</w:t>
      </w:r>
      <w:r w:rsidR="00176CA5">
        <w:t xml:space="preserve"> </w:t>
      </w:r>
      <w:r w:rsidR="00495F53">
        <w:t>To</w:t>
      </w:r>
      <w:r w:rsidR="004E4D83">
        <w:t xml:space="preserve"> design an algorithm to automatically classify </w:t>
      </w:r>
      <w:r w:rsidR="00E162BC">
        <w:t xml:space="preserve">the documents into one of the pre-defined categories, </w:t>
      </w:r>
      <w:r w:rsidR="00601667">
        <w:t>the document must share similarity in their content.</w:t>
      </w:r>
      <w:r w:rsidR="00BA7C06">
        <w:t xml:space="preserve"> A</w:t>
      </w:r>
      <w:r w:rsidR="00F64C76">
        <w:t>n</w:t>
      </w:r>
      <w:r w:rsidR="00BA7C06">
        <w:t xml:space="preserve"> </w:t>
      </w:r>
      <w:r w:rsidR="00E35F41">
        <w:t xml:space="preserve">algorithm to design a </w:t>
      </w:r>
      <w:r w:rsidR="00BA7C06">
        <w:t xml:space="preserve">classifier could be </w:t>
      </w:r>
      <w:r w:rsidR="00E35F41">
        <w:t xml:space="preserve">based on </w:t>
      </w:r>
      <w:r w:rsidR="00BA7C06">
        <w:t>supervised, un-supervised or semi-supervised</w:t>
      </w:r>
      <w:r w:rsidR="00E35F41">
        <w:t xml:space="preserve"> approach</w:t>
      </w:r>
      <w:r w:rsidR="00BA7C06">
        <w:t>.</w:t>
      </w:r>
      <w:r w:rsidR="004D0A5A">
        <w:t xml:space="preserve"> In supervised approach</w:t>
      </w:r>
      <w:r w:rsidR="00F64C76">
        <w:t xml:space="preserve"> a training corpora having correct label for each </w:t>
      </w:r>
      <w:r w:rsidR="0059687A">
        <w:t>category is required.</w:t>
      </w:r>
      <w:r w:rsidR="00186E07">
        <w:t xml:space="preserve"> </w:t>
      </w:r>
      <w:r w:rsidR="00701147">
        <w:t>The diagram illustrates the supervised classification paradigm.</w:t>
      </w:r>
    </w:p>
    <w:p w:rsidR="00154367" w:rsidRDefault="00154367" w:rsidP="00154367">
      <w:pPr>
        <w:spacing w:line="276" w:lineRule="auto"/>
        <w:jc w:val="center"/>
      </w:pPr>
      <w:r>
        <w:rPr>
          <w:noProof/>
          <w:lang w:eastAsia="en-US"/>
        </w:rPr>
        <w:drawing>
          <wp:inline distT="0" distB="0" distL="0" distR="0" wp14:anchorId="01C876DC" wp14:editId="7522F385">
            <wp:extent cx="3890911" cy="19893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784"/>
                    <a:stretch/>
                  </pic:blipFill>
                  <pic:spPr bwMode="auto">
                    <a:xfrm>
                      <a:off x="0" y="0"/>
                      <a:ext cx="3904093" cy="1996087"/>
                    </a:xfrm>
                    <a:prstGeom prst="rect">
                      <a:avLst/>
                    </a:prstGeom>
                    <a:ln>
                      <a:noFill/>
                    </a:ln>
                    <a:extLst>
                      <a:ext uri="{53640926-AAD7-44D8-BBD7-CCE9431645EC}">
                        <a14:shadowObscured xmlns:a14="http://schemas.microsoft.com/office/drawing/2010/main"/>
                      </a:ext>
                    </a:extLst>
                  </pic:spPr>
                </pic:pic>
              </a:graphicData>
            </a:graphic>
          </wp:inline>
        </w:drawing>
      </w:r>
    </w:p>
    <w:p w:rsidR="00B2770D" w:rsidRDefault="00F97143" w:rsidP="00DB5811">
      <w:pPr>
        <w:spacing w:line="276" w:lineRule="auto"/>
        <w:ind w:left="0"/>
        <w:jc w:val="center"/>
      </w:pPr>
      <w:r>
        <w:t>Fig 1.1</w:t>
      </w:r>
      <w:r w:rsidR="009C3A71">
        <w:t xml:space="preserve">: </w:t>
      </w:r>
      <w:r w:rsidR="001816B2">
        <w:t>Supervised Document Classification.</w:t>
      </w:r>
      <w:r w:rsidR="008D1383">
        <w:t xml:space="preserve"> </w:t>
      </w:r>
      <w:r>
        <w:t xml:space="preserve">Source </w:t>
      </w:r>
      <w:r w:rsidR="00DF2FAD">
        <w:t>[2]</w:t>
      </w:r>
    </w:p>
    <w:p w:rsidR="00563040" w:rsidRPr="00637C54" w:rsidRDefault="00AC7A86" w:rsidP="00273A0B">
      <w:pPr>
        <w:spacing w:line="276" w:lineRule="auto"/>
      </w:pPr>
      <w:r>
        <w:t xml:space="preserve">KNN is a supervised classifier and </w:t>
      </w:r>
      <w:r w:rsidR="00DC6C99">
        <w:t xml:space="preserve">thus, </w:t>
      </w:r>
      <w:r>
        <w:t xml:space="preserve">requires labeled training data. </w:t>
      </w:r>
      <w:r w:rsidR="00116C09">
        <w:t xml:space="preserve"> </w:t>
      </w:r>
      <w:r w:rsidR="00333B9B">
        <w:t>In the follow</w:t>
      </w:r>
      <w:r w:rsidR="00560800">
        <w:t xml:space="preserve">ing </w:t>
      </w:r>
      <w:r w:rsidR="003600FD">
        <w:t>section,</w:t>
      </w:r>
      <w:r w:rsidR="00560800">
        <w:t xml:space="preserve"> we discuss more about the </w:t>
      </w:r>
      <w:r w:rsidR="00CB1A89">
        <w:t xml:space="preserve">KNN for text classification, its short comings and the </w:t>
      </w:r>
      <w:r w:rsidR="00560800">
        <w:t xml:space="preserve">current application scenario </w:t>
      </w:r>
      <w:r w:rsidR="00CB1A89">
        <w:t>where recommendation from</w:t>
      </w:r>
      <w:r w:rsidR="00783AFD">
        <w:t xml:space="preserve"> [1] and [3</w:t>
      </w:r>
      <w:r w:rsidR="00F86725">
        <w:t>]</w:t>
      </w:r>
      <w:r w:rsidR="00CB1A89">
        <w:t xml:space="preserve"> </w:t>
      </w:r>
      <w:r w:rsidR="00F86725">
        <w:t xml:space="preserve">are </w:t>
      </w:r>
      <w:r w:rsidR="00560800">
        <w:t xml:space="preserve">used to </w:t>
      </w:r>
      <w:r w:rsidR="00F86725">
        <w:t xml:space="preserve">enhance </w:t>
      </w:r>
      <w:r w:rsidR="00560800">
        <w:t xml:space="preserve">KNN </w:t>
      </w:r>
      <w:r w:rsidR="00F86725">
        <w:t>performance.</w:t>
      </w:r>
    </w:p>
    <w:p w:rsidR="00B12D89" w:rsidRDefault="00B12D89" w:rsidP="00B12D89">
      <w:pPr>
        <w:pStyle w:val="Heading2"/>
        <w:numPr>
          <w:ilvl w:val="1"/>
          <w:numId w:val="33"/>
        </w:numPr>
      </w:pPr>
      <w:bookmarkStart w:id="3" w:name="_Toc479713663"/>
      <w:r>
        <w:lastRenderedPageBreak/>
        <w:t>About KNN for Text Classification</w:t>
      </w:r>
      <w:bookmarkEnd w:id="3"/>
    </w:p>
    <w:p w:rsidR="00B12D89" w:rsidRPr="00C37BE7" w:rsidRDefault="00FB7AB0" w:rsidP="00B12D89">
      <w:r>
        <w:t>In K</w:t>
      </w:r>
      <w:r w:rsidR="0046359B" w:rsidRPr="0046359B">
        <w:t>NN for Text Classification, every document is represented as a vector of words in Vector Space Model (VSM). Every term is a document is a dimension.</w:t>
      </w:r>
      <w:r w:rsidR="0046359B">
        <w:t xml:space="preserve"> A word-by-document matrix</w:t>
      </w:r>
      <w:r w:rsidR="0046359B" w:rsidRPr="0046359B">
        <w:t xml:space="preserve"> is used for a collection of documents, where each entry represents the occurrence of a word in a document</w:t>
      </w:r>
      <w:r w:rsidR="0046359B">
        <w:t>.</w:t>
      </w:r>
      <w:r w:rsidR="0046359B" w:rsidRPr="0046359B">
        <w:t xml:space="preserve"> Two documents in a vector space model are considered similar, it the similar kind of term appear the two text documents. Vector space model is based on linear algebra w</w:t>
      </w:r>
      <w:r w:rsidR="00E8164B">
        <w:t>here term weights not binary. K</w:t>
      </w:r>
      <w:r w:rsidR="0046359B" w:rsidRPr="0046359B">
        <w:t>NN also allows computing a continuous degree of similarity between queries and documents</w:t>
      </w:r>
      <w:r w:rsidR="0046359B">
        <w:t>.</w:t>
      </w:r>
    </w:p>
    <w:p w:rsidR="00B12D89" w:rsidRDefault="00B12D89" w:rsidP="00B12D89">
      <w:pPr>
        <w:pStyle w:val="Heading2"/>
        <w:numPr>
          <w:ilvl w:val="1"/>
          <w:numId w:val="33"/>
        </w:numPr>
      </w:pPr>
      <w:bookmarkStart w:id="4" w:name="_Toc479713664"/>
      <w:r>
        <w:t>Challenges with KNN for Text Classification</w:t>
      </w:r>
      <w:bookmarkEnd w:id="4"/>
    </w:p>
    <w:p w:rsidR="00131C04" w:rsidRPr="00131C04" w:rsidRDefault="00131C04" w:rsidP="00131C04">
      <w:pPr>
        <w:jc w:val="center"/>
      </w:pPr>
      <w:r>
        <w:rPr>
          <w:noProof/>
          <w:lang w:eastAsia="en-US"/>
        </w:rPr>
        <w:drawing>
          <wp:inline distT="0" distB="0" distL="0" distR="0" wp14:anchorId="5E6A4CD3" wp14:editId="2F121AA3">
            <wp:extent cx="4686300" cy="127621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88139" cy="1276717"/>
                    </a:xfrm>
                    <a:prstGeom prst="rect">
                      <a:avLst/>
                    </a:prstGeom>
                  </pic:spPr>
                </pic:pic>
              </a:graphicData>
            </a:graphic>
          </wp:inline>
        </w:drawing>
      </w:r>
    </w:p>
    <w:p w:rsidR="00131C04" w:rsidRDefault="00131C04" w:rsidP="00131C04">
      <w:pPr>
        <w:pStyle w:val="ListParagraph"/>
        <w:jc w:val="center"/>
      </w:pPr>
      <w:r>
        <w:t xml:space="preserve">Fig 1.2: </w:t>
      </w:r>
      <w:r w:rsidR="009D14F1">
        <w:t>D</w:t>
      </w:r>
      <w:r>
        <w:t xml:space="preserve">ecision boundary </w:t>
      </w:r>
      <w:r w:rsidR="00670A87">
        <w:t>in KNN. Source</w:t>
      </w:r>
      <w:r>
        <w:t xml:space="preserve"> [12]</w:t>
      </w:r>
    </w:p>
    <w:p w:rsidR="00DF47CF" w:rsidRDefault="00DF47CF" w:rsidP="00E80907">
      <w:pPr>
        <w:pStyle w:val="ListParagraph"/>
        <w:ind w:left="90"/>
      </w:pPr>
    </w:p>
    <w:p w:rsidR="0046359B" w:rsidRDefault="009D14F1" w:rsidP="00E80907">
      <w:pPr>
        <w:pStyle w:val="ListParagraph"/>
        <w:ind w:left="90"/>
      </w:pPr>
      <w:r>
        <w:t>KNN is sensitive to noisy data. The above diagram shows decision boundary formed due to noisy data.</w:t>
      </w:r>
      <w:r w:rsidR="00E80907">
        <w:t xml:space="preserve"> </w:t>
      </w:r>
      <w:r w:rsidR="00C37942">
        <w:t xml:space="preserve">The </w:t>
      </w:r>
      <w:r w:rsidR="00E80907">
        <w:t xml:space="preserve">other </w:t>
      </w:r>
      <w:r w:rsidR="00C37942">
        <w:t>k</w:t>
      </w:r>
      <w:r w:rsidR="0046359B">
        <w:t xml:space="preserve">ey </w:t>
      </w:r>
      <w:r w:rsidR="00E80907">
        <w:t>c</w:t>
      </w:r>
      <w:r w:rsidR="0046359B" w:rsidRPr="008D3854">
        <w:t>hallenges</w:t>
      </w:r>
      <w:r w:rsidR="00C37942">
        <w:t xml:space="preserve"> of K</w:t>
      </w:r>
      <w:r w:rsidR="0046359B">
        <w:t>NN</w:t>
      </w:r>
      <w:r w:rsidR="00C37942">
        <w:t xml:space="preserve"> are as follows</w:t>
      </w:r>
      <w:r w:rsidR="0046359B">
        <w:t>:</w:t>
      </w:r>
    </w:p>
    <w:p w:rsidR="0046359B" w:rsidRDefault="00CE2563" w:rsidP="00573893">
      <w:pPr>
        <w:pStyle w:val="ListParagraph"/>
        <w:numPr>
          <w:ilvl w:val="0"/>
          <w:numId w:val="39"/>
        </w:numPr>
        <w:spacing w:before="0" w:after="200" w:line="276" w:lineRule="auto"/>
        <w:ind w:right="0"/>
      </w:pPr>
      <w:r>
        <w:t>As K</w:t>
      </w:r>
      <w:r w:rsidR="0046359B">
        <w:t>NN does not have a training phase, all computations are done a</w:t>
      </w:r>
      <w:r w:rsidR="00D54303">
        <w:t>t test phase. Therefore, it is computationally e</w:t>
      </w:r>
      <w:r w:rsidR="0046359B">
        <w:t>xpensive.</w:t>
      </w:r>
    </w:p>
    <w:p w:rsidR="0046359B" w:rsidRDefault="009C138D" w:rsidP="00573893">
      <w:pPr>
        <w:pStyle w:val="ListParagraph"/>
        <w:numPr>
          <w:ilvl w:val="0"/>
          <w:numId w:val="39"/>
        </w:numPr>
        <w:spacing w:before="0" w:after="200" w:line="276" w:lineRule="auto"/>
        <w:ind w:right="0"/>
      </w:pPr>
      <w:r>
        <w:t>KNN is s</w:t>
      </w:r>
      <w:r w:rsidR="00C63B25">
        <w:t xml:space="preserve">ensitive </w:t>
      </w:r>
      <w:r w:rsidR="0046359B">
        <w:t>to noise in training data which creates faulty decision boundaries.</w:t>
      </w:r>
    </w:p>
    <w:p w:rsidR="00D065FC" w:rsidRDefault="0046359B" w:rsidP="00271AF1">
      <w:pPr>
        <w:pStyle w:val="ListParagraph"/>
        <w:numPr>
          <w:ilvl w:val="0"/>
          <w:numId w:val="39"/>
        </w:numPr>
        <w:spacing w:line="276" w:lineRule="auto"/>
      </w:pPr>
      <w:r>
        <w:t xml:space="preserve">Since </w:t>
      </w:r>
      <w:r w:rsidR="00931D80">
        <w:t xml:space="preserve">KNN requires the </w:t>
      </w:r>
      <w:r>
        <w:t>selection of ri</w:t>
      </w:r>
      <w:r w:rsidR="00B232EA">
        <w:t>ght value K and right distance f</w:t>
      </w:r>
      <w:r>
        <w:t>unction (Euclid Distance/Cosine Similarity</w:t>
      </w:r>
      <w:r w:rsidR="0075357C">
        <w:t xml:space="preserve"> etc</w:t>
      </w:r>
      <w:r>
        <w:t>) hyper-parameter tuning</w:t>
      </w:r>
      <w:r w:rsidR="00593035">
        <w:t xml:space="preserve"> is required to achieve optimal performance</w:t>
      </w:r>
      <w:r>
        <w:t>.</w:t>
      </w:r>
    </w:p>
    <w:p w:rsidR="00CA0D34" w:rsidRDefault="00CA0D34" w:rsidP="00623C01">
      <w:pPr>
        <w:spacing w:line="276" w:lineRule="auto"/>
        <w:ind w:left="0"/>
      </w:pPr>
    </w:p>
    <w:p w:rsidR="003C5C9E" w:rsidRDefault="00DB0D48" w:rsidP="00E121A6">
      <w:pPr>
        <w:pStyle w:val="Heading2"/>
        <w:numPr>
          <w:ilvl w:val="1"/>
          <w:numId w:val="33"/>
        </w:numPr>
      </w:pPr>
      <w:bookmarkStart w:id="5" w:name="_Toc479713665"/>
      <w:r>
        <w:t>Application Scenario</w:t>
      </w:r>
      <w:bookmarkEnd w:id="5"/>
    </w:p>
    <w:p w:rsidR="00DA05A5" w:rsidRDefault="00634B58" w:rsidP="00364DC0">
      <w:pPr>
        <w:spacing w:line="276" w:lineRule="auto"/>
      </w:pPr>
      <w:r>
        <w:t xml:space="preserve">In our current exploration, we </w:t>
      </w:r>
      <w:r w:rsidR="00E35BD9">
        <w:t>aim to verify</w:t>
      </w:r>
      <w:r w:rsidR="005106AC">
        <w:t xml:space="preserve"> and benchmark</w:t>
      </w:r>
      <w:r w:rsidR="00E35BD9">
        <w:t xml:space="preserve"> KNN’s </w:t>
      </w:r>
      <w:r w:rsidR="00685771">
        <w:t>performance</w:t>
      </w:r>
      <w:r w:rsidR="00E35BD9">
        <w:t xml:space="preserve"> to classify web documents. We first implement our own KNN algorithm and compare </w:t>
      </w:r>
      <w:r w:rsidR="005330A0">
        <w:t xml:space="preserve">it against </w:t>
      </w:r>
      <w:r w:rsidR="00E35BD9">
        <w:t>the standard implementation (using Weka</w:t>
      </w:r>
      <w:r w:rsidR="004E6A06">
        <w:t>[16]</w:t>
      </w:r>
      <w:r w:rsidR="00E35BD9">
        <w:t xml:space="preserve">). Further, we </w:t>
      </w:r>
      <w:r w:rsidR="003D6F4C">
        <w:t>enhance our implementation with the recommendation</w:t>
      </w:r>
      <w:r w:rsidR="0011603A">
        <w:t>s</w:t>
      </w:r>
      <w:r w:rsidR="003D6F4C">
        <w:t xml:space="preserve"> from two </w:t>
      </w:r>
      <w:r w:rsidR="00704A37">
        <w:t>research papers</w:t>
      </w:r>
      <w:r w:rsidR="00955B0D">
        <w:t xml:space="preserve"> and verify the stated claims</w:t>
      </w:r>
      <w:r w:rsidR="00704A37">
        <w:t xml:space="preserve">. The first </w:t>
      </w:r>
      <w:r w:rsidR="00DF2FAD">
        <w:t>paper</w:t>
      </w:r>
      <w:r w:rsidR="00DF2FAD" w:rsidRPr="00DF2FAD">
        <w:t xml:space="preserve"> [1</w:t>
      </w:r>
      <w:r w:rsidR="00291337" w:rsidRPr="00DF2FAD">
        <w:t>]</w:t>
      </w:r>
      <w:r w:rsidR="00704A37">
        <w:t xml:space="preserve"> provides recommendation on feature selection </w:t>
      </w:r>
      <w:r w:rsidR="00161AE4">
        <w:t>using improved TF*IDF approach, denoting the innovative approach by TF*IDF*Ci. It accounts for class based word frequency to assign higher weights to words which can</w:t>
      </w:r>
      <w:r w:rsidR="00291337">
        <w:t xml:space="preserve"> help in classification. The second </w:t>
      </w:r>
      <w:r w:rsidR="00DF2FAD">
        <w:t>paper</w:t>
      </w:r>
      <w:r w:rsidR="00DF2FAD" w:rsidRPr="00DF2FAD">
        <w:t xml:space="preserve"> [3</w:t>
      </w:r>
      <w:r w:rsidR="00291337" w:rsidRPr="00DF2FAD">
        <w:t>]</w:t>
      </w:r>
      <w:r w:rsidR="00291337">
        <w:t xml:space="preserve"> provides recommendation for a density based decision function in KNN. </w:t>
      </w:r>
      <w:r w:rsidR="002754EE">
        <w:t>For our work, w</w:t>
      </w:r>
      <w:r w:rsidR="00291337">
        <w:t xml:space="preserve">e will </w:t>
      </w:r>
      <w:r w:rsidR="00D52F5F">
        <w:t xml:space="preserve">use </w:t>
      </w:r>
      <w:r w:rsidR="00DE4231">
        <w:t xml:space="preserve">the </w:t>
      </w:r>
      <w:r w:rsidR="00364DC0">
        <w:t xml:space="preserve">data from Web Mining </w:t>
      </w:r>
      <w:r w:rsidR="00DF2FAD">
        <w:t>Dataset</w:t>
      </w:r>
      <w:r w:rsidR="00DF2FAD" w:rsidRPr="00DF2FAD">
        <w:t xml:space="preserve"> [4</w:t>
      </w:r>
      <w:r w:rsidR="00A841C6" w:rsidRPr="00DF2FAD">
        <w:t>]</w:t>
      </w:r>
      <w:r w:rsidR="00427972">
        <w:t xml:space="preserve"> provided by U</w:t>
      </w:r>
      <w:r w:rsidR="00364DC0">
        <w:t>niversity</w:t>
      </w:r>
      <w:r w:rsidR="00427972">
        <w:t xml:space="preserve"> of Waterloo.</w:t>
      </w:r>
      <w:r w:rsidR="009B4E28">
        <w:t xml:space="preserve"> This dataset is a </w:t>
      </w:r>
      <w:r w:rsidR="009B4E28">
        <w:lastRenderedPageBreak/>
        <w:t xml:space="preserve">collection of web documents </w:t>
      </w:r>
      <w:r w:rsidR="006154BA">
        <w:t>and is meant for web mining.</w:t>
      </w:r>
      <w:r w:rsidR="00831546">
        <w:t xml:space="preserve"> The dataset contains 314 web pages from various web sites at University of Waterloo</w:t>
      </w:r>
      <w:r w:rsidR="00E0249D">
        <w:t xml:space="preserve"> and some Canadian websites.</w:t>
      </w:r>
      <w:r w:rsidR="00587F4A">
        <w:t xml:space="preserve"> </w:t>
      </w:r>
    </w:p>
    <w:p w:rsidR="00A21319" w:rsidRDefault="00936008" w:rsidP="0059530A">
      <w:pPr>
        <w:spacing w:line="276" w:lineRule="auto"/>
      </w:pPr>
      <w:r>
        <w:t xml:space="preserve">As part of conclusion </w:t>
      </w:r>
      <w:r w:rsidR="00F2333C">
        <w:t xml:space="preserve">of our work, </w:t>
      </w:r>
      <w:r>
        <w:t xml:space="preserve">we provide </w:t>
      </w:r>
      <w:r w:rsidR="00DF4ABC">
        <w:t xml:space="preserve">the following </w:t>
      </w:r>
      <w:r>
        <w:t>three key comparison</w:t>
      </w:r>
      <w:r w:rsidR="00DF4ABC">
        <w:t>s:</w:t>
      </w:r>
    </w:p>
    <w:p w:rsidR="00634B58" w:rsidRDefault="00DF4ABC" w:rsidP="00DF4ABC">
      <w:pPr>
        <w:pStyle w:val="ListParagraph"/>
        <w:numPr>
          <w:ilvl w:val="0"/>
          <w:numId w:val="37"/>
        </w:numPr>
        <w:spacing w:line="276" w:lineRule="auto"/>
      </w:pPr>
      <w:r>
        <w:t xml:space="preserve">Performance </w:t>
      </w:r>
      <w:r w:rsidR="00660A14">
        <w:t>c</w:t>
      </w:r>
      <w:r w:rsidR="00936008">
        <w:t xml:space="preserve">omparison of </w:t>
      </w:r>
      <w:r>
        <w:t>our implemented KNN against Weka</w:t>
      </w:r>
    </w:p>
    <w:p w:rsidR="00DF4ABC" w:rsidRDefault="00273A0B" w:rsidP="00DF4ABC">
      <w:pPr>
        <w:pStyle w:val="ListParagraph"/>
        <w:numPr>
          <w:ilvl w:val="0"/>
          <w:numId w:val="37"/>
        </w:numPr>
        <w:spacing w:line="276" w:lineRule="auto"/>
      </w:pPr>
      <w:r>
        <w:t>Performance comparison of TF*IDF vs TF*IDF*Ci approach for features selection</w:t>
      </w:r>
      <w:r w:rsidR="00712170">
        <w:t>.</w:t>
      </w:r>
    </w:p>
    <w:p w:rsidR="00712170" w:rsidRPr="007C3EDB" w:rsidRDefault="00660A14" w:rsidP="00DF4ABC">
      <w:pPr>
        <w:pStyle w:val="ListParagraph"/>
        <w:numPr>
          <w:ilvl w:val="0"/>
          <w:numId w:val="37"/>
        </w:numPr>
        <w:spacing w:line="276" w:lineRule="auto"/>
      </w:pPr>
      <w:r>
        <w:t xml:space="preserve">Performance comparison of density based vs similarity weighted majority voting decision function. </w:t>
      </w:r>
    </w:p>
    <w:p w:rsidR="00967CB9" w:rsidRDefault="00967CB9" w:rsidP="00967CB9">
      <w:pPr>
        <w:pStyle w:val="Heading2"/>
        <w:numPr>
          <w:ilvl w:val="1"/>
          <w:numId w:val="33"/>
        </w:numPr>
      </w:pPr>
      <w:bookmarkStart w:id="6" w:name="_Toc479713666"/>
      <w:r>
        <w:t>Background and related work</w:t>
      </w:r>
      <w:bookmarkEnd w:id="6"/>
    </w:p>
    <w:p w:rsidR="00C37BE7" w:rsidRDefault="00EF0247" w:rsidP="00043713">
      <w:pPr>
        <w:spacing w:line="276" w:lineRule="auto"/>
      </w:pPr>
      <w:r>
        <w:t xml:space="preserve">A lot of research has been done on </w:t>
      </w:r>
      <w:r w:rsidR="00F40D26">
        <w:t>methods to improve the text classification methods.</w:t>
      </w:r>
      <w:r w:rsidR="00EC4F34">
        <w:t xml:space="preserve"> However, the distribution of training set is often neglected in these studies, even though KNN classifier is quite sensitive to </w:t>
      </w:r>
      <w:r w:rsidR="00432A06">
        <w:t>the distribution of samples</w:t>
      </w:r>
      <w:r w:rsidR="00B520B8">
        <w:t xml:space="preserve"> [14]</w:t>
      </w:r>
      <w:r w:rsidR="00432A06">
        <w:t>.</w:t>
      </w:r>
      <w:r w:rsidR="0033138C">
        <w:t xml:space="preserve"> But there are some studies where the issue has been addressed.</w:t>
      </w:r>
      <w:r w:rsidR="001F7D0E">
        <w:t xml:space="preserve"> </w:t>
      </w:r>
      <w:r w:rsidR="0033138C">
        <w:t>The algorithm discusse</w:t>
      </w:r>
      <w:r w:rsidR="001F7D0E">
        <w:t>d</w:t>
      </w:r>
      <w:r w:rsidR="0033138C">
        <w:t xml:space="preserve"> in </w:t>
      </w:r>
      <w:r w:rsidR="001F7D0E">
        <w:t>[</w:t>
      </w:r>
      <w:r w:rsidR="00B520B8">
        <w:t>13</w:t>
      </w:r>
      <w:r w:rsidR="001F7D0E">
        <w:t>]</w:t>
      </w:r>
      <w:r w:rsidR="00756EAE">
        <w:t xml:space="preserve"> a sample cut approach is suggested.</w:t>
      </w:r>
      <w:r w:rsidR="00F14629">
        <w:t xml:space="preserve"> The sample cut approach makes the density of the distribution of the training set more uniform, reducing the misclassification of the test sample in the boundary area.</w:t>
      </w:r>
      <w:r w:rsidR="000B16D9">
        <w:t xml:space="preserve"> </w:t>
      </w:r>
      <w:r w:rsidR="00522BA9">
        <w:t xml:space="preserve">Also, a new </w:t>
      </w:r>
      <w:r w:rsidR="000B16D9">
        <w:t>distance calculation method is proposed</w:t>
      </w:r>
      <w:r w:rsidR="00522BA9">
        <w:t xml:space="preserve"> in [</w:t>
      </w:r>
      <w:r w:rsidR="000F6DF7">
        <w:t>14</w:t>
      </w:r>
      <w:r w:rsidR="00522BA9">
        <w:t>]</w:t>
      </w:r>
      <w:r w:rsidR="000B16D9">
        <w:t>, which</w:t>
      </w:r>
      <w:r w:rsidR="0092631B">
        <w:t xml:space="preserve"> </w:t>
      </w:r>
      <w:r w:rsidR="00CB0F91">
        <w:t xml:space="preserve">adjusts </w:t>
      </w:r>
      <w:r w:rsidR="000B16D9">
        <w:t>the distance between samples</w:t>
      </w:r>
      <w:r w:rsidR="0092631B">
        <w:t xml:space="preserve"> </w:t>
      </w:r>
      <w:r w:rsidR="00705D08">
        <w:t>l</w:t>
      </w:r>
      <w:r w:rsidR="000B16D9">
        <w:t>ocat</w:t>
      </w:r>
      <w:r w:rsidR="003C25D6">
        <w:t>ed</w:t>
      </w:r>
      <w:r w:rsidR="007F25E5">
        <w:t xml:space="preserve"> in dense or </w:t>
      </w:r>
      <w:r w:rsidR="000B16D9">
        <w:t>sparse area of data</w:t>
      </w:r>
      <w:r w:rsidR="0092631B">
        <w:t xml:space="preserve"> </w:t>
      </w:r>
      <w:r w:rsidR="002E044B">
        <w:t xml:space="preserve">distribution. Using this </w:t>
      </w:r>
      <w:r w:rsidR="00C53DF1">
        <w:t>approach,</w:t>
      </w:r>
      <w:r w:rsidR="000B16D9">
        <w:t xml:space="preserve"> </w:t>
      </w:r>
      <w:r w:rsidR="002E044B">
        <w:t xml:space="preserve">the data tends to uniformity which reduces </w:t>
      </w:r>
      <w:r w:rsidR="000B16D9">
        <w:t>the influence of the uneven</w:t>
      </w:r>
      <w:r w:rsidR="0092631B">
        <w:t xml:space="preserve"> </w:t>
      </w:r>
      <w:r w:rsidR="000B16D9">
        <w:t>distribution of the data to the algorithm</w:t>
      </w:r>
      <w:r w:rsidR="0092631B">
        <w:t>.</w:t>
      </w:r>
      <w:r w:rsidR="00715B7C">
        <w:t xml:space="preserve"> </w:t>
      </w:r>
      <w:r w:rsidR="005769BA">
        <w:t>In [</w:t>
      </w:r>
      <w:r w:rsidR="000F6DF7">
        <w:t>15</w:t>
      </w:r>
      <w:r w:rsidR="005769BA">
        <w:t>], the density of</w:t>
      </w:r>
      <w:r w:rsidR="003D7831">
        <w:t xml:space="preserve"> the training set is considered.</w:t>
      </w:r>
      <w:r w:rsidR="004A57C1">
        <w:t xml:space="preserve"> W</w:t>
      </w:r>
      <w:r w:rsidR="005769BA">
        <w:t xml:space="preserve">hen </w:t>
      </w:r>
      <w:r w:rsidR="00C53DF1">
        <w:t>several</w:t>
      </w:r>
      <w:r w:rsidR="00EC2C0D">
        <w:t xml:space="preserve"> samples which </w:t>
      </w:r>
      <w:r w:rsidR="00715B7C">
        <w:t>are in</w:t>
      </w:r>
      <w:r w:rsidR="005769BA">
        <w:t xml:space="preserve"> </w:t>
      </w:r>
      <w:r w:rsidR="00234852">
        <w:t xml:space="preserve">the </w:t>
      </w:r>
      <w:r w:rsidR="005769BA">
        <w:t xml:space="preserve">dense area of data distribution are selected, it </w:t>
      </w:r>
      <w:r w:rsidR="00013006">
        <w:t>leads to</w:t>
      </w:r>
      <w:r w:rsidR="005769BA">
        <w:t xml:space="preserve"> a </w:t>
      </w:r>
      <w:r w:rsidR="007043B0">
        <w:t>lesser</w:t>
      </w:r>
      <w:r w:rsidR="005769BA">
        <w:t xml:space="preserve"> </w:t>
      </w:r>
      <w:r w:rsidR="00892629">
        <w:t>adverse</w:t>
      </w:r>
      <w:r w:rsidR="005769BA">
        <w:t xml:space="preserve"> impact on the </w:t>
      </w:r>
      <w:r w:rsidR="00EA38A2">
        <w:t>classification performance</w:t>
      </w:r>
      <w:r w:rsidR="005769BA">
        <w:t xml:space="preserve">. </w:t>
      </w:r>
      <w:r w:rsidR="00EF412E">
        <w:t>The current paper</w:t>
      </w:r>
      <w:r w:rsidR="004A4CC8">
        <w:t xml:space="preserve"> describes an improved KNN text classification algorithm based on density, denoted as DBKNN. Its key idea is that if the density of test sample is relatively low, while the density of the nearest neighbors is much lower, then using a density based decision function we can amplify the similarity to enhance classification. Meanwhile, if the density of test sample is relatively high, while the density of the nearest neighbors is much higher, then using a density based decision function can reduce the similarity between them to improve classification. Both approaches reduce the impact of uneven data</w:t>
      </w:r>
      <w:r w:rsidR="002A7445">
        <w:t xml:space="preserve"> </w:t>
      </w:r>
      <w:r w:rsidR="004A4CC8">
        <w:t>distribution to the classification.</w:t>
      </w:r>
    </w:p>
    <w:p w:rsidR="00D478F8" w:rsidRDefault="00D478F8" w:rsidP="00043713">
      <w:pPr>
        <w:spacing w:line="276" w:lineRule="auto"/>
      </w:pPr>
    </w:p>
    <w:p w:rsidR="00392DA0" w:rsidRDefault="00392DA0">
      <w:pPr>
        <w:spacing w:before="0" w:after="240" w:line="252" w:lineRule="auto"/>
        <w:ind w:left="0" w:right="0"/>
        <w:rPr>
          <w:rFonts w:eastAsiaTheme="majorEastAsia" w:cstheme="majorBidi"/>
          <w:color w:val="548AB7" w:themeColor="accent1" w:themeShade="BF"/>
          <w:sz w:val="32"/>
          <w:szCs w:val="32"/>
        </w:rPr>
      </w:pPr>
      <w:r>
        <w:rPr>
          <w:sz w:val="32"/>
          <w:szCs w:val="32"/>
        </w:rPr>
        <w:br w:type="page"/>
      </w:r>
    </w:p>
    <w:p w:rsidR="0042291F" w:rsidRDefault="009F67B8" w:rsidP="0042291F">
      <w:pPr>
        <w:pStyle w:val="Heading1"/>
        <w:rPr>
          <w:sz w:val="32"/>
          <w:szCs w:val="32"/>
        </w:rPr>
      </w:pPr>
      <w:bookmarkStart w:id="7" w:name="_Toc479713667"/>
      <w:r>
        <w:rPr>
          <w:sz w:val="32"/>
          <w:szCs w:val="32"/>
        </w:rPr>
        <w:lastRenderedPageBreak/>
        <w:t>Chapter</w:t>
      </w:r>
      <w:r w:rsidR="0042291F">
        <w:rPr>
          <w:sz w:val="32"/>
          <w:szCs w:val="32"/>
        </w:rPr>
        <w:t xml:space="preserve"> 2</w:t>
      </w:r>
      <w:r w:rsidR="0042291F" w:rsidRPr="00913511">
        <w:rPr>
          <w:sz w:val="32"/>
          <w:szCs w:val="32"/>
        </w:rPr>
        <w:t xml:space="preserve">: </w:t>
      </w:r>
      <w:r w:rsidR="00F82F2C">
        <w:rPr>
          <w:sz w:val="32"/>
          <w:szCs w:val="32"/>
        </w:rPr>
        <w:t xml:space="preserve">Data </w:t>
      </w:r>
      <w:r w:rsidR="00C11957">
        <w:rPr>
          <w:sz w:val="32"/>
          <w:szCs w:val="32"/>
        </w:rPr>
        <w:t>Pre-</w:t>
      </w:r>
      <w:r w:rsidR="009B7A23">
        <w:rPr>
          <w:sz w:val="32"/>
          <w:szCs w:val="32"/>
        </w:rPr>
        <w:t>P</w:t>
      </w:r>
      <w:r w:rsidR="00C11957">
        <w:rPr>
          <w:sz w:val="32"/>
          <w:szCs w:val="32"/>
        </w:rPr>
        <w:t xml:space="preserve">rocessing </w:t>
      </w:r>
      <w:r w:rsidR="003A3714">
        <w:rPr>
          <w:sz w:val="32"/>
          <w:szCs w:val="32"/>
        </w:rPr>
        <w:t>and Modeling</w:t>
      </w:r>
      <w:bookmarkEnd w:id="7"/>
    </w:p>
    <w:p w:rsidR="00C725FD" w:rsidRDefault="00C725FD" w:rsidP="00852315"/>
    <w:p w:rsidR="00012C09" w:rsidRDefault="003B7BD1" w:rsidP="002152B8">
      <w:pPr>
        <w:pStyle w:val="Heading2"/>
        <w:numPr>
          <w:ilvl w:val="1"/>
          <w:numId w:val="35"/>
        </w:numPr>
        <w:tabs>
          <w:tab w:val="left" w:pos="540"/>
          <w:tab w:val="left" w:pos="630"/>
        </w:tabs>
        <w:ind w:left="90" w:hanging="15"/>
      </w:pPr>
      <w:bookmarkStart w:id="8" w:name="_Toc479713668"/>
      <w:r>
        <w:t xml:space="preserve">Data </w:t>
      </w:r>
      <w:r w:rsidR="00E10579">
        <w:t>Description</w:t>
      </w:r>
      <w:bookmarkEnd w:id="8"/>
    </w:p>
    <w:p w:rsidR="00E92E1B" w:rsidRPr="000A33C4" w:rsidRDefault="000A33C4" w:rsidP="00EE3271">
      <w:pPr>
        <w:spacing w:line="276" w:lineRule="auto"/>
        <w:ind w:left="0"/>
      </w:pPr>
      <w:r w:rsidRPr="00852315">
        <w:t>We used web mining dataset developed by University of Wate</w:t>
      </w:r>
      <w:r>
        <w:t xml:space="preserve">rloo. It consists of 314 web </w:t>
      </w:r>
      <w:r w:rsidRPr="00852315">
        <w:t>pages from university websites</w:t>
      </w:r>
      <w:r>
        <w:t>.</w:t>
      </w:r>
      <w:r w:rsidRPr="00852315">
        <w:t xml:space="preserve"> </w:t>
      </w:r>
      <w:r>
        <w:t>It has 10 categories and the documents for each category are available in separate folder in html format. Details of each category, distribution of documents in each category and description their metadata are described in following sub section.</w:t>
      </w:r>
    </w:p>
    <w:p w:rsidR="0034018A" w:rsidRDefault="0034018A" w:rsidP="0034018A">
      <w:pPr>
        <w:pStyle w:val="Heading3"/>
      </w:pPr>
      <w:bookmarkStart w:id="9" w:name="_Toc479713669"/>
      <w:r>
        <w:t>Dataset Instance</w:t>
      </w:r>
      <w:bookmarkEnd w:id="9"/>
    </w:p>
    <w:p w:rsidR="0034018A" w:rsidRDefault="005F773D" w:rsidP="005F773D">
      <w:pPr>
        <w:spacing w:line="276" w:lineRule="auto"/>
      </w:pPr>
      <w:r>
        <w:t>The provided dataset comes in the zipped file format, which yields the following folders (signifying a category) and contains all documents of that category.</w:t>
      </w:r>
      <w:r w:rsidR="00211B49">
        <w:t xml:space="preserve"> Below is a snapshot of the same.</w:t>
      </w:r>
    </w:p>
    <w:p w:rsidR="00921665" w:rsidRDefault="00AF44D9" w:rsidP="005F773D">
      <w:pPr>
        <w:spacing w:line="276" w:lineRule="auto"/>
      </w:pPr>
      <w:r w:rsidRPr="00921665">
        <w:rPr>
          <w:noProof/>
          <w:lang w:eastAsia="en-US"/>
        </w:rPr>
        <mc:AlternateContent>
          <mc:Choice Requires="wpg">
            <w:drawing>
              <wp:anchor distT="0" distB="0" distL="114300" distR="114300" simplePos="0" relativeHeight="251659776" behindDoc="0" locked="0" layoutInCell="1" allowOverlap="1" wp14:anchorId="72A4A8CE" wp14:editId="31ECCC84">
                <wp:simplePos x="0" y="0"/>
                <wp:positionH relativeFrom="column">
                  <wp:posOffset>533400</wp:posOffset>
                </wp:positionH>
                <wp:positionV relativeFrom="paragraph">
                  <wp:posOffset>257810</wp:posOffset>
                </wp:positionV>
                <wp:extent cx="5295900" cy="2617470"/>
                <wp:effectExtent l="0" t="0" r="0" b="0"/>
                <wp:wrapNone/>
                <wp:docPr id="5" name="Group 18"/>
                <wp:cNvGraphicFramePr/>
                <a:graphic xmlns:a="http://schemas.openxmlformats.org/drawingml/2006/main">
                  <a:graphicData uri="http://schemas.microsoft.com/office/word/2010/wordprocessingGroup">
                    <wpg:wgp>
                      <wpg:cNvGrpSpPr/>
                      <wpg:grpSpPr>
                        <a:xfrm>
                          <a:off x="0" y="0"/>
                          <a:ext cx="5295900" cy="2617470"/>
                          <a:chOff x="0" y="80495"/>
                          <a:chExt cx="4756527" cy="2443434"/>
                        </a:xfrm>
                      </wpg:grpSpPr>
                      <pic:pic xmlns:pic="http://schemas.openxmlformats.org/drawingml/2006/picture">
                        <pic:nvPicPr>
                          <pic:cNvPr id="6" name="Picture 6"/>
                          <pic:cNvPicPr>
                            <a:picLocks noChangeAspect="1"/>
                          </pic:cNvPicPr>
                        </pic:nvPicPr>
                        <pic:blipFill rotWithShape="1">
                          <a:blip r:embed="rId13"/>
                          <a:srcRect r="10389" b="6523"/>
                          <a:stretch/>
                        </pic:blipFill>
                        <pic:spPr>
                          <a:xfrm>
                            <a:off x="0" y="171449"/>
                            <a:ext cx="1971675" cy="2261527"/>
                          </a:xfrm>
                          <a:prstGeom prst="rect">
                            <a:avLst/>
                          </a:prstGeom>
                        </pic:spPr>
                      </pic:pic>
                      <pic:pic xmlns:pic="http://schemas.openxmlformats.org/drawingml/2006/picture">
                        <pic:nvPicPr>
                          <pic:cNvPr id="7" name="Picture 7"/>
                          <pic:cNvPicPr>
                            <a:picLocks noChangeAspect="1"/>
                          </pic:cNvPicPr>
                        </pic:nvPicPr>
                        <pic:blipFill rotWithShape="1">
                          <a:blip r:embed="rId14"/>
                          <a:srcRect t="1" b="49000"/>
                          <a:stretch/>
                        </pic:blipFill>
                        <pic:spPr>
                          <a:xfrm>
                            <a:off x="2842002" y="80495"/>
                            <a:ext cx="1914525" cy="2443434"/>
                          </a:xfrm>
                          <a:prstGeom prst="rect">
                            <a:avLst/>
                          </a:prstGeom>
                        </pic:spPr>
                      </pic:pic>
                      <wps:wsp>
                        <wps:cNvPr id="8" name="Straight Arrow Connector 8"/>
                        <wps:cNvCnPr>
                          <a:cxnSpLocks/>
                        </wps:cNvCnPr>
                        <wps:spPr>
                          <a:xfrm>
                            <a:off x="1068705" y="1382222"/>
                            <a:ext cx="17732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FB5E7C" id="Group 18" o:spid="_x0000_s1026" style="position:absolute;margin-left:42pt;margin-top:20.3pt;width:417pt;height:206.1pt;z-index:251659776;mso-width-relative:margin;mso-height-relative:margin" coordorigin=",804" coordsize="47565,2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714;width:19716;height:22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">
                  <v:imagedata r:id="rId15" o:title="" cropbottom="4275f" cropright="6809f"/>
                  <v:path arrowok="t"/>
                </v:shape>
                <v:shape id="Picture 7" o:spid="_x0000_s1028" type="#_x0000_t75" style="position:absolute;left:28420;top:804;width:19145;height:24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">
                  <v:imagedata r:id="rId16" o:title="" croptop="1f" cropbottom="32113f"/>
                  <v:path arrowok="t"/>
                </v:shape>
                <v:shapetype id="_x0000_t32" coordsize="21600,21600" o:spt="32" o:oned="t" path="m,l21600,21600e" filled="f">
                  <v:path arrowok="t" fillok="f" o:connecttype="none"/>
                  <o:lock v:ext="edit" shapetype="t"/>
                </v:shapetype>
                <v:shape id="Straight Arrow Connector 8" o:spid="_x0000_s1029" type="#_x0000_t32" style="position:absolute;left:10687;top:13822;width:17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94b6d2 [3204]" strokeweight=".5pt">
                  <v:stroke endarrow="block" joinstyle="miter"/>
                  <o:lock v:ext="edit" shapetype="f"/>
                </v:shape>
              </v:group>
            </w:pict>
          </mc:Fallback>
        </mc:AlternateContent>
      </w:r>
    </w:p>
    <w:p w:rsidR="00921665" w:rsidRDefault="00921665" w:rsidP="005F773D">
      <w:pPr>
        <w:spacing w:line="276" w:lineRule="auto"/>
      </w:pPr>
    </w:p>
    <w:p w:rsidR="00311E18" w:rsidRDefault="00311E18" w:rsidP="005F773D">
      <w:pPr>
        <w:spacing w:line="276" w:lineRule="auto"/>
      </w:pPr>
    </w:p>
    <w:p w:rsidR="00311E18" w:rsidRDefault="00311E18" w:rsidP="005F773D">
      <w:pPr>
        <w:spacing w:line="276" w:lineRule="auto"/>
      </w:pPr>
    </w:p>
    <w:p w:rsidR="00311E18" w:rsidRDefault="00311E18" w:rsidP="005F773D">
      <w:pPr>
        <w:spacing w:line="276" w:lineRule="auto"/>
      </w:pPr>
    </w:p>
    <w:p w:rsidR="00311E18" w:rsidRDefault="00311E18" w:rsidP="005F773D">
      <w:pPr>
        <w:spacing w:line="276" w:lineRule="auto"/>
      </w:pPr>
    </w:p>
    <w:p w:rsidR="00311E18" w:rsidRDefault="00311E18" w:rsidP="005F773D">
      <w:pPr>
        <w:spacing w:line="276" w:lineRule="auto"/>
      </w:pPr>
    </w:p>
    <w:p w:rsidR="00311E18" w:rsidRDefault="00311E18" w:rsidP="005F773D">
      <w:pPr>
        <w:spacing w:line="276" w:lineRule="auto"/>
      </w:pPr>
    </w:p>
    <w:p w:rsidR="00311E18" w:rsidRDefault="00311E18" w:rsidP="005F773D">
      <w:pPr>
        <w:spacing w:line="276" w:lineRule="auto"/>
      </w:pPr>
    </w:p>
    <w:p w:rsidR="009D7060" w:rsidRDefault="009D7060" w:rsidP="009F14EF">
      <w:pPr>
        <w:spacing w:line="276" w:lineRule="auto"/>
        <w:jc w:val="center"/>
      </w:pPr>
    </w:p>
    <w:p w:rsidR="009D7060" w:rsidRDefault="009D7060" w:rsidP="009F14EF">
      <w:pPr>
        <w:spacing w:line="276" w:lineRule="auto"/>
        <w:jc w:val="center"/>
      </w:pPr>
    </w:p>
    <w:p w:rsidR="00311E18" w:rsidRDefault="009F14EF" w:rsidP="009F14EF">
      <w:pPr>
        <w:spacing w:line="276" w:lineRule="auto"/>
        <w:jc w:val="center"/>
      </w:pPr>
      <w:r>
        <w:t>Fig: 2</w:t>
      </w:r>
      <w:r w:rsidR="006F2552">
        <w:t>.1.1 Dataset as downloaded from [4]</w:t>
      </w:r>
    </w:p>
    <w:p w:rsidR="00A17E85" w:rsidRDefault="00D01B71" w:rsidP="0099544E">
      <w:pPr>
        <w:spacing w:line="276" w:lineRule="auto"/>
      </w:pPr>
      <w:r>
        <w:t xml:space="preserve">The dataset contains 10 document categories viz, black-bear-attack, campus-network, Canada-transportation-roads, career-services, co-op, health-services, river-fishing, river-rafting, snowboarding-skiing and winter-Canada. </w:t>
      </w:r>
      <w:r w:rsidR="00CD4C5C">
        <w:t xml:space="preserve">Each folder has category specific documents in HTML format. </w:t>
      </w:r>
      <w:r w:rsidR="00E44F51">
        <w:t>The</w:t>
      </w:r>
      <w:r w:rsidR="00D67830">
        <w:t xml:space="preserve"> </w:t>
      </w:r>
      <w:r w:rsidR="00E44F51">
        <w:t>HTML document contains</w:t>
      </w:r>
      <w:r w:rsidR="00D67830">
        <w:t xml:space="preserve"> textual class data intertwined with HTML tags. </w:t>
      </w:r>
      <w:r w:rsidR="0099544E">
        <w:t>These documents are representative of web documents after extraction from their source. In our work, we focus on using only the textual content displayed by the web page on the browser for classification purpose, hence a pre-processing and data clean-up step to extract text data from HTML web pages is required.</w:t>
      </w:r>
      <w:r w:rsidR="00D13D4C">
        <w:t xml:space="preserve"> </w:t>
      </w:r>
    </w:p>
    <w:p w:rsidR="00D67830" w:rsidRDefault="00A03B1D" w:rsidP="00A03B1D">
      <w:pPr>
        <w:spacing w:line="276" w:lineRule="auto"/>
        <w:jc w:val="center"/>
      </w:pPr>
      <w:r w:rsidRPr="00A03B1D">
        <w:rPr>
          <w:noProof/>
          <w:lang w:eastAsia="en-US"/>
        </w:rPr>
        <w:lastRenderedPageBreak/>
        <w:drawing>
          <wp:inline distT="0" distB="0" distL="0" distR="0" wp14:anchorId="34AA906F" wp14:editId="0BFED256">
            <wp:extent cx="3990975" cy="2572016"/>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7"/>
                    <a:srcRect r="14495" b="24364"/>
                    <a:stretch/>
                  </pic:blipFill>
                  <pic:spPr bwMode="auto">
                    <a:xfrm>
                      <a:off x="0" y="0"/>
                      <a:ext cx="4078178" cy="2628215"/>
                    </a:xfrm>
                    <a:prstGeom prst="rect">
                      <a:avLst/>
                    </a:prstGeom>
                    <a:ln>
                      <a:noFill/>
                    </a:ln>
                    <a:extLst>
                      <a:ext uri="{53640926-AAD7-44D8-BBD7-CCE9431645EC}">
                        <a14:shadowObscured xmlns:a14="http://schemas.microsoft.com/office/drawing/2010/main"/>
                      </a:ext>
                    </a:extLst>
                  </pic:spPr>
                </pic:pic>
              </a:graphicData>
            </a:graphic>
          </wp:inline>
        </w:drawing>
      </w:r>
    </w:p>
    <w:p w:rsidR="004F53F8" w:rsidRDefault="004F53F8" w:rsidP="004F53F8">
      <w:pPr>
        <w:spacing w:line="276" w:lineRule="auto"/>
        <w:jc w:val="center"/>
      </w:pPr>
      <w:r>
        <w:t xml:space="preserve">Fig: </w:t>
      </w:r>
      <w:r w:rsidR="00A95F45">
        <w:t>2.1.2</w:t>
      </w:r>
      <w:r>
        <w:t xml:space="preserve"> </w:t>
      </w:r>
      <w:r w:rsidR="00F32AB8">
        <w:t>HTML content of web page</w:t>
      </w:r>
    </w:p>
    <w:p w:rsidR="0052219E" w:rsidRDefault="00137448" w:rsidP="00137448">
      <w:pPr>
        <w:spacing w:line="276" w:lineRule="auto"/>
      </w:pPr>
      <w:r>
        <w:t xml:space="preserve">The figure </w:t>
      </w:r>
      <w:r w:rsidR="002532E0">
        <w:t>above</w:t>
      </w:r>
      <w:r>
        <w:t xml:space="preserve"> shows a snapshot of the content of a HTML document taken from the dataset. </w:t>
      </w:r>
      <w:r w:rsidR="002C34CE">
        <w:t xml:space="preserve">In the following </w:t>
      </w:r>
      <w:r w:rsidR="002F7998">
        <w:t>section,</w:t>
      </w:r>
      <w:r w:rsidR="002C34CE">
        <w:t xml:space="preserve"> we will see the data</w:t>
      </w:r>
      <w:r w:rsidR="00F87067">
        <w:t>set characteristics and pre-processing steps taken before data modeling phase.</w:t>
      </w:r>
    </w:p>
    <w:p w:rsidR="00D37645" w:rsidRDefault="001049CD" w:rsidP="007E378A">
      <w:pPr>
        <w:pStyle w:val="Heading3"/>
      </w:pPr>
      <w:bookmarkStart w:id="10" w:name="_Toc479713670"/>
      <w:r>
        <w:t>Data</w:t>
      </w:r>
      <w:r w:rsidR="00D37645">
        <w:t xml:space="preserve"> Description</w:t>
      </w:r>
      <w:bookmarkEnd w:id="10"/>
    </w:p>
    <w:p w:rsidR="00FB3E0A" w:rsidRDefault="00FB3E0A" w:rsidP="00A12F3D">
      <w:pPr>
        <w:spacing w:line="276" w:lineRule="auto"/>
      </w:pPr>
      <w:r>
        <w:t xml:space="preserve">The following histogram </w:t>
      </w:r>
      <w:r w:rsidR="00F9797E">
        <w:t xml:space="preserve">generated using Weka </w:t>
      </w:r>
      <w:r>
        <w:t>shows the distribution of documents in each class.</w:t>
      </w:r>
    </w:p>
    <w:p w:rsidR="00FB3E0A" w:rsidRPr="00FB3E0A" w:rsidRDefault="00FB3E0A" w:rsidP="00FB3E0A">
      <w:pPr>
        <w:jc w:val="center"/>
      </w:pPr>
      <w:r w:rsidRPr="00FB3E0A">
        <w:rPr>
          <w:noProof/>
          <w:lang w:eastAsia="en-US"/>
        </w:rPr>
        <w:drawing>
          <wp:inline distT="0" distB="0" distL="0" distR="0" wp14:anchorId="55DCBB36" wp14:editId="1006E51B">
            <wp:extent cx="3821562" cy="3266384"/>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l="6524"/>
                    <a:stretch/>
                  </pic:blipFill>
                  <pic:spPr>
                    <a:xfrm>
                      <a:off x="0" y="0"/>
                      <a:ext cx="3898399" cy="3332059"/>
                    </a:xfrm>
                    <a:prstGeom prst="rect">
                      <a:avLst/>
                    </a:prstGeom>
                  </pic:spPr>
                </pic:pic>
              </a:graphicData>
            </a:graphic>
          </wp:inline>
        </w:drawing>
      </w:r>
    </w:p>
    <w:p w:rsidR="00567C22" w:rsidRDefault="00A40EE9" w:rsidP="00A40EE9">
      <w:pPr>
        <w:jc w:val="center"/>
      </w:pPr>
      <w:r>
        <w:t xml:space="preserve">Fig: </w:t>
      </w:r>
      <w:r w:rsidR="008770BF">
        <w:t>2.1.3</w:t>
      </w:r>
      <w:r>
        <w:t xml:space="preserve">:  Document distribution </w:t>
      </w:r>
      <w:r w:rsidR="007A7D1E">
        <w:t>histogram generated using Weka</w:t>
      </w:r>
    </w:p>
    <w:p w:rsidR="00B274E3" w:rsidRDefault="00A83FCD" w:rsidP="00B274E3">
      <w:pPr>
        <w:pStyle w:val="Heading2"/>
        <w:numPr>
          <w:ilvl w:val="1"/>
          <w:numId w:val="35"/>
        </w:numPr>
      </w:pPr>
      <w:r>
        <w:lastRenderedPageBreak/>
        <w:t xml:space="preserve"> </w:t>
      </w:r>
      <w:bookmarkStart w:id="11" w:name="_Toc479713671"/>
      <w:r w:rsidR="00B274E3">
        <w:t>Data Pre-Processing</w:t>
      </w:r>
      <w:bookmarkEnd w:id="11"/>
    </w:p>
    <w:p w:rsidR="004B5CC4" w:rsidRDefault="003F53C4" w:rsidP="004B5CC4">
      <w:r>
        <w:t>The following diagram illustrates the various steps involved in data pre-processing phase.</w:t>
      </w:r>
    </w:p>
    <w:p w:rsidR="00A72402" w:rsidRDefault="009A6445" w:rsidP="00C66CD5">
      <w:pPr>
        <w:jc w:val="center"/>
      </w:pPr>
      <w:r>
        <w:rPr>
          <w:noProof/>
          <w:lang w:eastAsia="en-US"/>
        </w:rPr>
        <w:drawing>
          <wp:inline distT="0" distB="0" distL="0" distR="0" wp14:anchorId="561B2E8E" wp14:editId="0F046CE4">
            <wp:extent cx="5804533" cy="32099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077" r="5954" b="6505"/>
                    <a:stretch/>
                  </pic:blipFill>
                  <pic:spPr bwMode="auto">
                    <a:xfrm>
                      <a:off x="0" y="0"/>
                      <a:ext cx="5809415" cy="3212625"/>
                    </a:xfrm>
                    <a:prstGeom prst="rect">
                      <a:avLst/>
                    </a:prstGeom>
                    <a:ln>
                      <a:noFill/>
                    </a:ln>
                    <a:extLst>
                      <a:ext uri="{53640926-AAD7-44D8-BBD7-CCE9431645EC}">
                        <a14:shadowObscured xmlns:a14="http://schemas.microsoft.com/office/drawing/2010/main"/>
                      </a:ext>
                    </a:extLst>
                  </pic:spPr>
                </pic:pic>
              </a:graphicData>
            </a:graphic>
          </wp:inline>
        </w:drawing>
      </w:r>
    </w:p>
    <w:p w:rsidR="00A72402" w:rsidRDefault="00E9313F" w:rsidP="00E9313F">
      <w:pPr>
        <w:jc w:val="center"/>
      </w:pPr>
      <w:r>
        <w:t>Fig 2.2.1: Data Preprocessing Steps</w:t>
      </w:r>
    </w:p>
    <w:p w:rsidR="00D25B96" w:rsidRDefault="00325BB0" w:rsidP="004B5CC4">
      <w:r>
        <w:t xml:space="preserve">The keys steps of data-preprocessing were text extraction from HTML and pre-processing to achieve uniformity in data. </w:t>
      </w:r>
      <w:r w:rsidR="00D25B96">
        <w:t xml:space="preserve">The details of each step are explained in detail </w:t>
      </w:r>
      <w:r w:rsidR="00174E7B">
        <w:t>below.</w:t>
      </w:r>
    </w:p>
    <w:p w:rsidR="00734156" w:rsidRDefault="00734156" w:rsidP="00734156">
      <w:pPr>
        <w:pStyle w:val="Heading3"/>
      </w:pPr>
      <w:bookmarkStart w:id="12" w:name="_Toc479713672"/>
      <w:r>
        <w:t>Extracting text from HTML</w:t>
      </w:r>
      <w:bookmarkEnd w:id="12"/>
    </w:p>
    <w:p w:rsidR="007640B6" w:rsidRDefault="007640B6" w:rsidP="007640B6">
      <w:r>
        <w:t>Since the data was available in HTML format and had text intertwined with HTML tags, the first step required was to extract text from the HTML pages. We used Python based library called ‘</w:t>
      </w:r>
      <w:r w:rsidRPr="002F522D">
        <w:rPr>
          <w:i/>
        </w:rPr>
        <w:t>BeautifulSoup</w:t>
      </w:r>
      <w:r>
        <w:t>’ to extract text from HTML. The script used is shown below:</w:t>
      </w:r>
    </w:p>
    <w:p w:rsidR="007640B6" w:rsidRDefault="007640B6" w:rsidP="007640B6">
      <w:pPr>
        <w:jc w:val="center"/>
      </w:pPr>
      <w:r>
        <w:rPr>
          <w:noProof/>
          <w:lang w:eastAsia="en-US"/>
        </w:rPr>
        <w:drawing>
          <wp:inline distT="0" distB="0" distL="0" distR="0" wp14:anchorId="4CA947AB" wp14:editId="152F511B">
            <wp:extent cx="5210175" cy="1800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1800225"/>
                    </a:xfrm>
                    <a:prstGeom prst="rect">
                      <a:avLst/>
                    </a:prstGeom>
                    <a:noFill/>
                    <a:ln>
                      <a:noFill/>
                    </a:ln>
                  </pic:spPr>
                </pic:pic>
              </a:graphicData>
            </a:graphic>
          </wp:inline>
        </w:drawing>
      </w:r>
    </w:p>
    <w:p w:rsidR="007640B6" w:rsidRDefault="007640B6" w:rsidP="007640B6">
      <w:pPr>
        <w:jc w:val="center"/>
      </w:pPr>
      <w:r>
        <w:t>Fig 2.2.2: Script to extract text from HTML</w:t>
      </w:r>
    </w:p>
    <w:p w:rsidR="007640B6" w:rsidRPr="007640B6" w:rsidRDefault="007640B6" w:rsidP="00392747">
      <w:r>
        <w:lastRenderedPageBreak/>
        <w:t xml:space="preserve">After extracting the text from HTML, the data was stored in text files with names as concatenation of their category and filename. As the next step, the data was cleaned by removing frequently occurring stop words. Stop words occur in </w:t>
      </w:r>
    </w:p>
    <w:p w:rsidR="00D25B96" w:rsidRDefault="004A3651" w:rsidP="00734156">
      <w:pPr>
        <w:pStyle w:val="Heading3"/>
      </w:pPr>
      <w:bookmarkStart w:id="13" w:name="_Toc479713673"/>
      <w:r>
        <w:t>Data Cleaning by S</w:t>
      </w:r>
      <w:r w:rsidR="00392747">
        <w:t>top</w:t>
      </w:r>
      <w:r>
        <w:t>-Words Removal and Ste</w:t>
      </w:r>
      <w:r w:rsidR="00392747">
        <w:t>mming</w:t>
      </w:r>
      <w:bookmarkEnd w:id="13"/>
    </w:p>
    <w:p w:rsidR="00F1291F" w:rsidRDefault="00003C32" w:rsidP="00C620FA">
      <w:r>
        <w:t>Stop words are the most common words which appear in almost all documents and do not have category wise significance.</w:t>
      </w:r>
      <w:r w:rsidR="00677F0E">
        <w:t xml:space="preserve"> Therefore, it is </w:t>
      </w:r>
      <w:r w:rsidR="00A96228">
        <w:t>a common practice to remove the stop-words before creating models</w:t>
      </w:r>
      <w:r w:rsidR="00A27BB9">
        <w:t xml:space="preserve"> to be used to develop the classifier</w:t>
      </w:r>
      <w:r w:rsidR="00A96228">
        <w:t>.</w:t>
      </w:r>
      <w:r w:rsidR="007E7D22">
        <w:t xml:space="preserve"> Also, to remove ambiguities </w:t>
      </w:r>
      <w:r w:rsidR="00345B62">
        <w:t>and have uniformity in data, it is desired to map singular and plural forms of nouns, conjugated forms verb to map to the same word.</w:t>
      </w:r>
      <w:r w:rsidR="00C620FA">
        <w:t xml:space="preserve"> This is done by stemming. </w:t>
      </w:r>
      <w:r w:rsidR="00AE1F6E">
        <w:t xml:space="preserve">We removed stop-words and performed </w:t>
      </w:r>
      <w:r w:rsidR="001C395E">
        <w:t>stemming using the Python NLTK package.</w:t>
      </w:r>
      <w:r w:rsidR="00F27D25">
        <w:t xml:space="preserve"> The script used is shown below:</w:t>
      </w:r>
    </w:p>
    <w:p w:rsidR="00F27D25" w:rsidRDefault="00DD248B" w:rsidP="0004127B">
      <w:pPr>
        <w:jc w:val="center"/>
      </w:pPr>
      <w:r>
        <w:rPr>
          <w:noProof/>
          <w:lang w:eastAsia="en-US"/>
        </w:rPr>
        <w:drawing>
          <wp:inline distT="0" distB="0" distL="0" distR="0" wp14:anchorId="3620A921" wp14:editId="47884E30">
            <wp:extent cx="3790950" cy="180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037"/>
                    <a:stretch/>
                  </pic:blipFill>
                  <pic:spPr bwMode="auto">
                    <a:xfrm>
                      <a:off x="0" y="0"/>
                      <a:ext cx="3790950" cy="1809750"/>
                    </a:xfrm>
                    <a:prstGeom prst="rect">
                      <a:avLst/>
                    </a:prstGeom>
                    <a:ln>
                      <a:noFill/>
                    </a:ln>
                    <a:extLst>
                      <a:ext uri="{53640926-AAD7-44D8-BBD7-CCE9431645EC}">
                        <a14:shadowObscured xmlns:a14="http://schemas.microsoft.com/office/drawing/2010/main"/>
                      </a:ext>
                    </a:extLst>
                  </pic:spPr>
                </pic:pic>
              </a:graphicData>
            </a:graphic>
          </wp:inline>
        </w:drawing>
      </w:r>
    </w:p>
    <w:p w:rsidR="007146E0" w:rsidRDefault="001C395E" w:rsidP="007146E0">
      <w:pPr>
        <w:jc w:val="center"/>
      </w:pPr>
      <w:r w:rsidRPr="004B5CC4">
        <w:t xml:space="preserve"> </w:t>
      </w:r>
      <w:r w:rsidR="007146E0">
        <w:t>Fig 2.2.3: Script to remove stop-words and stem</w:t>
      </w:r>
      <w:r w:rsidR="005B4CC0">
        <w:t xml:space="preserve"> using NLTK</w:t>
      </w:r>
    </w:p>
    <w:p w:rsidR="00AE1F6E" w:rsidRPr="004B5CC4" w:rsidRDefault="00AE1F6E" w:rsidP="00C620FA"/>
    <w:p w:rsidR="00664057" w:rsidRDefault="00664057" w:rsidP="00B47B59">
      <w:pPr>
        <w:pStyle w:val="Heading2"/>
        <w:numPr>
          <w:ilvl w:val="1"/>
          <w:numId w:val="35"/>
        </w:numPr>
      </w:pPr>
      <w:bookmarkStart w:id="14" w:name="_Toc479713674"/>
      <w:r>
        <w:t>Data Modeling</w:t>
      </w:r>
      <w:bookmarkEnd w:id="14"/>
    </w:p>
    <w:p w:rsidR="009A0406" w:rsidRPr="009A0406" w:rsidRDefault="009A0406" w:rsidP="009A0406">
      <w:r>
        <w:t>After the data is pre-process</w:t>
      </w:r>
      <w:r w:rsidR="007D4943">
        <w:t>ed</w:t>
      </w:r>
      <w:r>
        <w:t xml:space="preserve"> to remove noise and achieve uniformity, as the</w:t>
      </w:r>
      <w:r w:rsidR="00902285">
        <w:t xml:space="preserve"> next step</w:t>
      </w:r>
      <w:r w:rsidR="008B47C2">
        <w:t xml:space="preserve"> data-modeling was performed. The detailed steps are discussed below:</w:t>
      </w:r>
    </w:p>
    <w:p w:rsidR="009C76A2" w:rsidRDefault="00033F37" w:rsidP="00664057">
      <w:pPr>
        <w:pStyle w:val="Heading3"/>
      </w:pPr>
      <w:bookmarkStart w:id="15" w:name="_Toc479713675"/>
      <w:r>
        <w:t>Feature Selection</w:t>
      </w:r>
      <w:bookmarkEnd w:id="15"/>
    </w:p>
    <w:p w:rsidR="00C93C98" w:rsidRDefault="00C709D6" w:rsidP="00FA79D7">
      <w:r>
        <w:t>Use of TF-</w:t>
      </w:r>
      <w:r w:rsidR="008F56C0">
        <w:t xml:space="preserve">IDF </w:t>
      </w:r>
      <w:r w:rsidR="00884F24">
        <w:t>is a common approach to identify words which hold significance for the corpus and can be used as features for classification.</w:t>
      </w:r>
      <w:r w:rsidR="00167C33">
        <w:t xml:space="preserve"> </w:t>
      </w:r>
      <w:r w:rsidR="00263D6B">
        <w:t>TF-IDF is short for term frequency-inverse document frequency</w:t>
      </w:r>
      <w:r w:rsidR="00F312EF">
        <w:t>.</w:t>
      </w:r>
      <w:r w:rsidR="00911F1F">
        <w:t xml:space="preserve"> It is a numerical static that reflects how important </w:t>
      </w:r>
      <w:r w:rsidR="00987AEB">
        <w:t>a word is to a document</w:t>
      </w:r>
      <w:r w:rsidR="00E55965">
        <w:t xml:space="preserve"> </w:t>
      </w:r>
      <w:r w:rsidR="00987AEB">
        <w:t>[</w:t>
      </w:r>
      <w:r w:rsidR="00E55965">
        <w:t>5</w:t>
      </w:r>
      <w:r w:rsidR="00987AEB">
        <w:t>].</w:t>
      </w:r>
      <w:r w:rsidR="00DC443A">
        <w:t xml:space="preserve"> The tf-idf value is directly proportional to the number of times a word occurs in document and is inversely proportional to the number of times </w:t>
      </w:r>
      <w:r w:rsidR="004C7E47">
        <w:t>documents in corpus where the word appears</w:t>
      </w:r>
      <w:r w:rsidR="00854C0C">
        <w:t>.</w:t>
      </w:r>
      <w:r w:rsidR="00DC443A">
        <w:t xml:space="preserve"> </w:t>
      </w:r>
      <w:r w:rsidR="00DD116C">
        <w:t xml:space="preserve">The measure helps in identifying the words which are important to a document in a corpus. </w:t>
      </w:r>
      <w:r w:rsidR="00F72693">
        <w:t>However, TF-IDF does not account for class or category base distribution of words.</w:t>
      </w:r>
      <w:r w:rsidR="00F17989">
        <w:t xml:space="preserve"> To handle this </w:t>
      </w:r>
      <w:r w:rsidR="00AB531A">
        <w:t>shortcoming,</w:t>
      </w:r>
      <w:r w:rsidR="00F17989">
        <w:t xml:space="preserve"> we used the approach suggested by </w:t>
      </w:r>
      <w:r w:rsidR="00E55965">
        <w:t>[3]</w:t>
      </w:r>
      <w:r w:rsidR="00F17989">
        <w:t xml:space="preserve"> to identify most important words to be used as features.</w:t>
      </w:r>
      <w:r w:rsidR="0039761F">
        <w:t xml:space="preserve"> By using this </w:t>
      </w:r>
      <w:r w:rsidR="00E50319">
        <w:t>approach,</w:t>
      </w:r>
      <w:r w:rsidR="0039761F">
        <w:t xml:space="preserve"> we identified top N features and used them to represent each document in Vector Space Model</w:t>
      </w:r>
      <w:r w:rsidR="0091670E">
        <w:t>(VSM)</w:t>
      </w:r>
      <w:r w:rsidR="0039761F">
        <w:t xml:space="preserve"> representation.</w:t>
      </w:r>
      <w:r w:rsidR="0091670E">
        <w:t xml:space="preserve"> The details of VSM</w:t>
      </w:r>
      <w:r w:rsidR="009D49C8">
        <w:t xml:space="preserve"> representation are described in next section. </w:t>
      </w:r>
    </w:p>
    <w:p w:rsidR="00C93C98" w:rsidRDefault="00C93C98" w:rsidP="00FA79D7"/>
    <w:p w:rsidR="00BF6016" w:rsidRDefault="00BF6016" w:rsidP="00FA79D7"/>
    <w:p w:rsidR="00EB7ED4" w:rsidRDefault="009D49C8" w:rsidP="00FA79D7">
      <w:pPr>
        <w:rPr>
          <w:noProof/>
          <w:lang w:eastAsia="en-US"/>
        </w:rPr>
      </w:pPr>
      <w:r>
        <w:lastRenderedPageBreak/>
        <w:t xml:space="preserve">Below is the snapshot of the </w:t>
      </w:r>
      <w:r w:rsidR="00C93C98">
        <w:t>top 1</w:t>
      </w:r>
      <w:r w:rsidR="00B60C68">
        <w:t>0 feature along</w:t>
      </w:r>
      <w:r w:rsidR="00FA79D7" w:rsidRPr="00FA79D7">
        <w:t xml:space="preserve"> </w:t>
      </w:r>
      <w:r w:rsidR="00FA79D7">
        <w:t>with their TF-IDF-Ci weight</w:t>
      </w:r>
      <w:r w:rsidR="001A4BE7">
        <w:t>.</w:t>
      </w:r>
      <w:r w:rsidR="00325B1D" w:rsidRPr="00325B1D">
        <w:rPr>
          <w:noProof/>
          <w:lang w:eastAsia="en-US"/>
        </w:rPr>
        <w:t xml:space="preserve"> </w:t>
      </w:r>
      <w:r w:rsidR="00FA79D7">
        <w:rPr>
          <w:noProof/>
          <w:lang w:eastAsia="en-US"/>
        </w:rPr>
        <w:t xml:space="preserve">  </w:t>
      </w:r>
    </w:p>
    <w:p w:rsidR="00FA79D7" w:rsidRDefault="00FA79D7" w:rsidP="00325B1D">
      <w:pPr>
        <w:jc w:val="center"/>
      </w:pPr>
      <w:r>
        <w:rPr>
          <w:noProof/>
          <w:lang w:eastAsia="en-US"/>
        </w:rPr>
        <w:drawing>
          <wp:inline distT="0" distB="0" distL="0" distR="0" wp14:anchorId="5F7BA615" wp14:editId="259F5689">
            <wp:extent cx="20193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300" cy="2447925"/>
                    </a:xfrm>
                    <a:prstGeom prst="rect">
                      <a:avLst/>
                    </a:prstGeom>
                  </pic:spPr>
                </pic:pic>
              </a:graphicData>
            </a:graphic>
          </wp:inline>
        </w:drawing>
      </w:r>
    </w:p>
    <w:p w:rsidR="001B6626" w:rsidRDefault="001B6626" w:rsidP="00325B1D">
      <w:pPr>
        <w:jc w:val="center"/>
      </w:pPr>
      <w:r>
        <w:t>Fig 2.2.4: Top 10 features identified using TF-IDF-CI algorithm</w:t>
      </w:r>
    </w:p>
    <w:p w:rsidR="00EB13C9" w:rsidRDefault="000E6AE9" w:rsidP="00934034">
      <w:r>
        <w:t xml:space="preserve">The above list of features shows the stemmed from of words. </w:t>
      </w:r>
      <w:r w:rsidR="00BF771C">
        <w:t xml:space="preserve">The words are sorted in the descending order of their TF-IDF-CI score. </w:t>
      </w:r>
      <w:r w:rsidR="00BC2A70">
        <w:t>The score of these words are used to define VSM representation of the document.</w:t>
      </w:r>
      <w:r w:rsidR="00532480">
        <w:t xml:space="preserve"> For our </w:t>
      </w:r>
      <w:r w:rsidR="000E70BB">
        <w:t>experiment,</w:t>
      </w:r>
      <w:r w:rsidR="00532480">
        <w:t xml:space="preserve"> we chose top 400 words as the feature set.</w:t>
      </w:r>
    </w:p>
    <w:p w:rsidR="00A76CED" w:rsidRPr="00EB7ED4" w:rsidRDefault="00A76CED" w:rsidP="00934034"/>
    <w:p w:rsidR="009C76A2" w:rsidRPr="009C76A2" w:rsidRDefault="009C76A2" w:rsidP="0039761F">
      <w:pPr>
        <w:pStyle w:val="Heading3"/>
      </w:pPr>
      <w:bookmarkStart w:id="16" w:name="_Toc479713676"/>
      <w:r>
        <w:t>Vector Space Model Representation</w:t>
      </w:r>
      <w:bookmarkEnd w:id="16"/>
    </w:p>
    <w:p w:rsidR="00B274E3" w:rsidRDefault="00EE5058" w:rsidP="00B274E3">
      <w:r>
        <w:t>Vector Space Model is an algebraic model used to represent text documents as vectors</w:t>
      </w:r>
      <w:r w:rsidR="001B7438">
        <w:t xml:space="preserve"> </w:t>
      </w:r>
      <w:r>
        <w:t>[</w:t>
      </w:r>
      <w:r w:rsidR="001B7438">
        <w:t>6</w:t>
      </w:r>
      <w:r>
        <w:t>]</w:t>
      </w:r>
      <w:r w:rsidR="00050CB3">
        <w:t>. The documents are represented as vectors as follows:</w:t>
      </w:r>
    </w:p>
    <w:p w:rsidR="00050CB3" w:rsidRDefault="00050CB3" w:rsidP="00050CB3">
      <w:pPr>
        <w:jc w:val="center"/>
      </w:pPr>
      <w:r>
        <w:rPr>
          <w:noProof/>
          <w:lang w:eastAsia="en-US"/>
        </w:rPr>
        <w:drawing>
          <wp:inline distT="0" distB="0" distL="0" distR="0" wp14:anchorId="109803BE" wp14:editId="0F6325EB">
            <wp:extent cx="2057400" cy="276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8817"/>
                    <a:stretch/>
                  </pic:blipFill>
                  <pic:spPr bwMode="auto">
                    <a:xfrm>
                      <a:off x="0" y="0"/>
                      <a:ext cx="2057400" cy="276225"/>
                    </a:xfrm>
                    <a:prstGeom prst="rect">
                      <a:avLst/>
                    </a:prstGeom>
                    <a:ln>
                      <a:noFill/>
                    </a:ln>
                    <a:extLst>
                      <a:ext uri="{53640926-AAD7-44D8-BBD7-CCE9431645EC}">
                        <a14:shadowObscured xmlns:a14="http://schemas.microsoft.com/office/drawing/2010/main"/>
                      </a:ext>
                    </a:extLst>
                  </pic:spPr>
                </pic:pic>
              </a:graphicData>
            </a:graphic>
          </wp:inline>
        </w:drawing>
      </w:r>
    </w:p>
    <w:p w:rsidR="00BA0CA5" w:rsidRPr="00B274E3" w:rsidRDefault="00BA0CA5" w:rsidP="00050CB3">
      <w:pPr>
        <w:jc w:val="center"/>
      </w:pPr>
      <w:r>
        <w:t>Fig 2.2.5: Vector Space Model Representation of a document</w:t>
      </w:r>
    </w:p>
    <w:p w:rsidR="00FB3A79" w:rsidRDefault="001D544E" w:rsidP="001D544E">
      <w:pPr>
        <w:rPr>
          <w:rFonts w:eastAsiaTheme="majorEastAsia"/>
        </w:rPr>
      </w:pPr>
      <w:r>
        <w:rPr>
          <w:rFonts w:eastAsiaTheme="majorEastAsia"/>
        </w:rPr>
        <w:t>In VSM representation of the document</w:t>
      </w:r>
      <w:r w:rsidR="004F2019">
        <w:rPr>
          <w:rFonts w:eastAsiaTheme="majorEastAsia"/>
        </w:rPr>
        <w:t>s</w:t>
      </w:r>
      <w:r>
        <w:rPr>
          <w:rFonts w:eastAsiaTheme="majorEastAsia"/>
        </w:rPr>
        <w:t xml:space="preserve"> each word re</w:t>
      </w:r>
      <w:r w:rsidR="004F2019">
        <w:rPr>
          <w:rFonts w:eastAsiaTheme="majorEastAsia"/>
        </w:rPr>
        <w:t>presents a dimension</w:t>
      </w:r>
      <w:r>
        <w:rPr>
          <w:rFonts w:eastAsiaTheme="majorEastAsia"/>
        </w:rPr>
        <w:t xml:space="preserve">. In the above equation, </w:t>
      </w:r>
      <w:r w:rsidRPr="001D544E">
        <w:rPr>
          <w:rFonts w:eastAsiaTheme="majorEastAsia"/>
          <w:sz w:val="28"/>
        </w:rPr>
        <w:t>d</w:t>
      </w:r>
      <w:r w:rsidRPr="001D544E">
        <w:rPr>
          <w:rFonts w:eastAsiaTheme="majorEastAsia"/>
          <w:sz w:val="28"/>
          <w:vertAlign w:val="subscript"/>
        </w:rPr>
        <w:t>j</w:t>
      </w:r>
      <w:r>
        <w:rPr>
          <w:rFonts w:eastAsiaTheme="majorEastAsia"/>
        </w:rPr>
        <w:t xml:space="preserve"> represents a document from corpus of j documents.</w:t>
      </w:r>
      <w:r w:rsidR="00D2748F">
        <w:rPr>
          <w:rFonts w:eastAsiaTheme="majorEastAsia"/>
        </w:rPr>
        <w:t xml:space="preserve"> </w:t>
      </w:r>
      <w:r w:rsidRPr="001D544E">
        <w:rPr>
          <w:rFonts w:eastAsiaTheme="majorEastAsia"/>
          <w:sz w:val="28"/>
        </w:rPr>
        <w:t>w</w:t>
      </w:r>
      <w:r w:rsidRPr="001D544E">
        <w:rPr>
          <w:rFonts w:eastAsiaTheme="majorEastAsia"/>
          <w:sz w:val="28"/>
          <w:vertAlign w:val="subscript"/>
        </w:rPr>
        <w:t>1, j</w:t>
      </w:r>
      <w:r>
        <w:rPr>
          <w:rFonts w:eastAsiaTheme="majorEastAsia"/>
          <w:sz w:val="28"/>
          <w:vertAlign w:val="subscript"/>
        </w:rPr>
        <w:t xml:space="preserve"> </w:t>
      </w:r>
      <w:r>
        <w:rPr>
          <w:rFonts w:eastAsiaTheme="majorEastAsia"/>
        </w:rPr>
        <w:t>represents the weight for the word for j</w:t>
      </w:r>
      <w:r w:rsidRPr="001D544E">
        <w:rPr>
          <w:rFonts w:eastAsiaTheme="majorEastAsia"/>
          <w:vertAlign w:val="superscript"/>
        </w:rPr>
        <w:t>th</w:t>
      </w:r>
      <w:r>
        <w:rPr>
          <w:rFonts w:eastAsiaTheme="majorEastAsia"/>
          <w:vertAlign w:val="superscript"/>
        </w:rPr>
        <w:t xml:space="preserve"> </w:t>
      </w:r>
      <w:r>
        <w:rPr>
          <w:rFonts w:eastAsiaTheme="majorEastAsia"/>
        </w:rPr>
        <w:t>document</w:t>
      </w:r>
      <w:r w:rsidR="00F90AD4">
        <w:rPr>
          <w:rFonts w:eastAsiaTheme="majorEastAsia"/>
        </w:rPr>
        <w:t xml:space="preserve">. </w:t>
      </w:r>
      <w:r w:rsidR="00BC1591">
        <w:rPr>
          <w:rFonts w:eastAsiaTheme="majorEastAsia"/>
        </w:rPr>
        <w:t>For our experiment, we used 400 features, hence our dimension was 400 and the weight for a word for a document was calculated using the TF-IDF-CI score of the word for the document.</w:t>
      </w:r>
      <w:r w:rsidR="000E4F3C">
        <w:rPr>
          <w:rFonts w:eastAsiaTheme="majorEastAsia"/>
        </w:rPr>
        <w:t xml:space="preserve"> We used Vector space model as it allows computing a continuous degree of similarity between two documents. Once the dataset has been represented in Vector Space Model, we can compute similarity by measuring Cosine Similarity, Euclidean Distance or other distance m</w:t>
      </w:r>
      <w:r w:rsidR="009E4C73">
        <w:rPr>
          <w:rFonts w:eastAsiaTheme="majorEastAsia"/>
        </w:rPr>
        <w:t>easurement strategies defined by</w:t>
      </w:r>
      <w:r w:rsidR="000E4F3C">
        <w:rPr>
          <w:rFonts w:eastAsiaTheme="majorEastAsia"/>
        </w:rPr>
        <w:t xml:space="preserve"> linear algebra</w:t>
      </w:r>
      <w:r w:rsidR="009E4C73">
        <w:rPr>
          <w:rFonts w:eastAsiaTheme="majorEastAsia"/>
        </w:rPr>
        <w:t xml:space="preserve"> principles.</w:t>
      </w:r>
      <w:r>
        <w:rPr>
          <w:rFonts w:eastAsiaTheme="majorEastAsia"/>
        </w:rPr>
        <w:t xml:space="preserve"> </w:t>
      </w:r>
      <w:r w:rsidR="00984582">
        <w:rPr>
          <w:rFonts w:eastAsiaTheme="majorEastAsia"/>
        </w:rPr>
        <w:t xml:space="preserve">Vector Space Model representation useful as it allows partial matching of the documents </w:t>
      </w:r>
      <w:r w:rsidR="00A977B9">
        <w:rPr>
          <w:rFonts w:eastAsiaTheme="majorEastAsia"/>
        </w:rPr>
        <w:t>and</w:t>
      </w:r>
      <w:r w:rsidR="00984582">
        <w:rPr>
          <w:rFonts w:eastAsiaTheme="majorEastAsia"/>
        </w:rPr>
        <w:t xml:space="preserve"> ranking of the documents based on their relevance.</w:t>
      </w:r>
    </w:p>
    <w:p w:rsidR="00204650" w:rsidRDefault="00A977B9" w:rsidP="001D544E">
      <w:pPr>
        <w:rPr>
          <w:rFonts w:eastAsiaTheme="majorEastAsia"/>
        </w:rPr>
      </w:pPr>
      <w:r>
        <w:rPr>
          <w:rFonts w:eastAsiaTheme="majorEastAsia"/>
        </w:rPr>
        <w:t>In our work, w</w:t>
      </w:r>
      <w:r w:rsidR="00C932D5">
        <w:rPr>
          <w:rFonts w:eastAsiaTheme="majorEastAsia"/>
        </w:rPr>
        <w:t xml:space="preserve">e implemented a method to take dataset and its N features as input and generate a CSV format file having the </w:t>
      </w:r>
      <w:r w:rsidR="00C13E25">
        <w:rPr>
          <w:rFonts w:eastAsiaTheme="majorEastAsia"/>
        </w:rPr>
        <w:t>documents represented in VSM representation.</w:t>
      </w:r>
    </w:p>
    <w:p w:rsidR="00844C8F" w:rsidRPr="00DF0739" w:rsidRDefault="009F67B8" w:rsidP="00DF0739">
      <w:pPr>
        <w:pStyle w:val="Heading1"/>
        <w:rPr>
          <w:sz w:val="32"/>
          <w:szCs w:val="32"/>
        </w:rPr>
      </w:pPr>
      <w:bookmarkStart w:id="17" w:name="_Toc479713677"/>
      <w:r>
        <w:rPr>
          <w:sz w:val="32"/>
          <w:szCs w:val="32"/>
        </w:rPr>
        <w:lastRenderedPageBreak/>
        <w:t>Chapter</w:t>
      </w:r>
      <w:r w:rsidR="00061070">
        <w:rPr>
          <w:sz w:val="32"/>
          <w:szCs w:val="32"/>
        </w:rPr>
        <w:t xml:space="preserve"> 3</w:t>
      </w:r>
      <w:r w:rsidR="00F61AF8" w:rsidRPr="00913511">
        <w:rPr>
          <w:sz w:val="32"/>
          <w:szCs w:val="32"/>
        </w:rPr>
        <w:t xml:space="preserve">: </w:t>
      </w:r>
      <w:r w:rsidR="008572F4">
        <w:rPr>
          <w:sz w:val="32"/>
          <w:szCs w:val="32"/>
        </w:rPr>
        <w:t>System Desig</w:t>
      </w:r>
      <w:r w:rsidR="001949BC">
        <w:rPr>
          <w:sz w:val="32"/>
          <w:szCs w:val="32"/>
        </w:rPr>
        <w:t>n</w:t>
      </w:r>
      <w:bookmarkEnd w:id="17"/>
    </w:p>
    <w:p w:rsidR="002C646F" w:rsidRPr="002C646F" w:rsidRDefault="002C646F" w:rsidP="002C646F">
      <w:r>
        <w:t>In this section</w:t>
      </w:r>
      <w:r w:rsidR="001D2F71">
        <w:t>,</w:t>
      </w:r>
      <w:r>
        <w:t xml:space="preserve"> we discuss the system design, algorithms and methods use</w:t>
      </w:r>
      <w:r w:rsidR="009E4EDB">
        <w:t>d in our work.</w:t>
      </w:r>
      <w:r w:rsidR="0028317F">
        <w:t xml:space="preserve"> We also demonstrate the sample </w:t>
      </w:r>
      <w:r w:rsidR="00FC38CB">
        <w:t>execution of our improved classifier.</w:t>
      </w:r>
    </w:p>
    <w:p w:rsidR="00F7148C" w:rsidRDefault="008F2BC0" w:rsidP="00F7148C">
      <w:pPr>
        <w:pStyle w:val="Heading2"/>
        <w:numPr>
          <w:ilvl w:val="1"/>
          <w:numId w:val="37"/>
        </w:numPr>
      </w:pPr>
      <w:bookmarkStart w:id="18" w:name="_Toc479713678"/>
      <w:r>
        <w:t>System Architecture</w:t>
      </w:r>
      <w:bookmarkEnd w:id="18"/>
    </w:p>
    <w:p w:rsidR="007665D1" w:rsidRPr="007665D1" w:rsidRDefault="007665D1" w:rsidP="007665D1"/>
    <w:p w:rsidR="001D2F71" w:rsidRDefault="007D1273" w:rsidP="001D2F71">
      <w:r>
        <w:rPr>
          <w:noProof/>
          <w:lang w:eastAsia="en-US"/>
        </w:rPr>
        <w:drawing>
          <wp:inline distT="0" distB="0" distL="0" distR="0" wp14:anchorId="08AB3D19" wp14:editId="1D1FF06B">
            <wp:extent cx="5943600" cy="1990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972"/>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A118EE" w:rsidRDefault="007D1273" w:rsidP="00CE5EB3">
      <w:pPr>
        <w:jc w:val="center"/>
      </w:pPr>
      <w:r>
        <w:t xml:space="preserve">Fig 3.1 System Design </w:t>
      </w:r>
    </w:p>
    <w:p w:rsidR="00835D23" w:rsidRPr="001D2F71" w:rsidRDefault="00A118EE" w:rsidP="009E49B5">
      <w:r>
        <w:t>The above diagram shows the system architecture adopted. We first pre-process and clean the data. The pre-processed data is used for feature extraction. Once the top N features are available, a data model having VSM representation of the documents along with their categories is created.</w:t>
      </w:r>
      <w:r w:rsidR="00DE79B4">
        <w:t xml:space="preserve"> This model is used for </w:t>
      </w:r>
      <w:r w:rsidR="00CE5EB3">
        <w:t>running KNN and improved KNN algorithm.</w:t>
      </w:r>
      <w:r w:rsidR="00835D23">
        <w:t xml:space="preserve"> We measure the performance of classifier </w:t>
      </w:r>
      <w:r w:rsidR="009E49B5">
        <w:t xml:space="preserve">by running 10-fold validation and </w:t>
      </w:r>
      <w:r w:rsidR="00835D23">
        <w:t xml:space="preserve">the </w:t>
      </w:r>
      <w:r w:rsidR="009E49B5">
        <w:t xml:space="preserve">average weighted </w:t>
      </w:r>
      <w:r w:rsidR="00835D23">
        <w:t>F-Score</w:t>
      </w:r>
      <w:r w:rsidR="009E49B5">
        <w:t xml:space="preserve"> for final evaluation of the classifier</w:t>
      </w:r>
      <w:r w:rsidR="00835D23">
        <w:t>.</w:t>
      </w:r>
    </w:p>
    <w:p w:rsidR="00DE5174" w:rsidRDefault="00F7148C" w:rsidP="00F7148C">
      <w:pPr>
        <w:pStyle w:val="Heading2"/>
        <w:numPr>
          <w:ilvl w:val="1"/>
          <w:numId w:val="37"/>
        </w:numPr>
      </w:pPr>
      <w:bookmarkStart w:id="19" w:name="_Toc479713679"/>
      <w:r>
        <w:t>Algorithms and Methods</w:t>
      </w:r>
      <w:bookmarkEnd w:id="19"/>
    </w:p>
    <w:p w:rsidR="005D5509" w:rsidRDefault="005D5509" w:rsidP="00167E06">
      <w:r>
        <w:t>In this section, we discuss in detail the key algorithms and methods used in our approach</w:t>
      </w:r>
    </w:p>
    <w:p w:rsidR="00B22E45" w:rsidRPr="00B001A8" w:rsidRDefault="00B22E45" w:rsidP="00B22E45">
      <w:pPr>
        <w:rPr>
          <w:b/>
          <w:color w:val="548AB7" w:themeColor="accent1" w:themeShade="BF"/>
          <w:sz w:val="22"/>
        </w:rPr>
      </w:pPr>
      <w:r w:rsidRPr="000433CD">
        <w:rPr>
          <w:b/>
          <w:color w:val="548AB7" w:themeColor="accent1" w:themeShade="BF"/>
          <w:sz w:val="20"/>
        </w:rPr>
        <w:t>TF-IDF-Ci</w:t>
      </w:r>
      <w:r>
        <w:rPr>
          <w:b/>
          <w:color w:val="548AB7" w:themeColor="accent1" w:themeShade="BF"/>
          <w:sz w:val="20"/>
        </w:rPr>
        <w:t xml:space="preserve"> </w:t>
      </w:r>
    </w:p>
    <w:p w:rsidR="00B22E45" w:rsidRDefault="00B22E45" w:rsidP="00E531EF">
      <w:pPr>
        <w:spacing w:line="276" w:lineRule="auto"/>
      </w:pPr>
      <w:r w:rsidRPr="002D6F0F">
        <w:t xml:space="preserve">TF·IDF is widely used to express the text feature weight. </w:t>
      </w:r>
      <w:r>
        <w:t>However, TF-</w:t>
      </w:r>
      <w:r w:rsidRPr="002D6F0F">
        <w:t>IDF can’t reflect the distribution of terms in the text</w:t>
      </w:r>
      <w:r>
        <w:t xml:space="preserve">. It </w:t>
      </w:r>
      <w:r w:rsidRPr="002D6F0F">
        <w:t>can’t reflect the importance degree and the difference between</w:t>
      </w:r>
      <w:r>
        <w:t xml:space="preserve"> categories. In </w:t>
      </w:r>
      <w:r w:rsidRPr="0027798D">
        <w:t>[</w:t>
      </w:r>
      <w:r w:rsidR="0027798D" w:rsidRPr="0027798D">
        <w:t>3</w:t>
      </w:r>
      <w:r w:rsidRPr="0027798D">
        <w:t>]</w:t>
      </w:r>
      <w:r>
        <w:t xml:space="preserve"> TF-IDF-</w:t>
      </w:r>
      <w:r w:rsidRPr="00CD0C5D">
        <w:t xml:space="preserve">Ci </w:t>
      </w:r>
      <w:r>
        <w:t>is proposed. A new weight Ci is added to account for difference between classes. It defined as follows:</w:t>
      </w:r>
    </w:p>
    <w:p w:rsidR="00E66C50" w:rsidRDefault="00B22E45" w:rsidP="001C5053">
      <w:r>
        <w:rPr>
          <w:noProof/>
          <w:lang w:eastAsia="en-US"/>
        </w:rPr>
        <w:drawing>
          <wp:inline distT="0" distB="0" distL="0" distR="0" wp14:anchorId="5245C1EE" wp14:editId="592D9935">
            <wp:extent cx="594360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590"/>
                    <a:stretch/>
                  </pic:blipFill>
                  <pic:spPr bwMode="auto">
                    <a:xfrm>
                      <a:off x="0" y="0"/>
                      <a:ext cx="5943600" cy="819150"/>
                    </a:xfrm>
                    <a:prstGeom prst="rect">
                      <a:avLst/>
                    </a:prstGeom>
                    <a:ln>
                      <a:noFill/>
                    </a:ln>
                    <a:extLst>
                      <a:ext uri="{53640926-AAD7-44D8-BBD7-CCE9431645EC}">
                        <a14:shadowObscured xmlns:a14="http://schemas.microsoft.com/office/drawing/2010/main"/>
                      </a:ext>
                    </a:extLst>
                  </pic:spPr>
                </pic:pic>
              </a:graphicData>
            </a:graphic>
          </wp:inline>
        </w:drawing>
      </w:r>
      <w:r>
        <w:t xml:space="preserve"> It is claimed in </w:t>
      </w:r>
      <w:r w:rsidR="0027798D">
        <w:t xml:space="preserve">[3] </w:t>
      </w:r>
      <w:r>
        <w:t>that TF-IDF-Ci not only improves the classification precision but also decreases the sensitivity towards feature dimensions to some extent. We evaluate this claim in our work. The evaluation results are described section 4 of this report.</w:t>
      </w:r>
    </w:p>
    <w:p w:rsidR="00F50251" w:rsidRDefault="00F50251" w:rsidP="001C5053"/>
    <w:p w:rsidR="005E4E71" w:rsidRDefault="005E4E71" w:rsidP="00167E06">
      <w:pPr>
        <w:rPr>
          <w:b/>
          <w:color w:val="548AB7" w:themeColor="accent1" w:themeShade="BF"/>
          <w:sz w:val="20"/>
        </w:rPr>
      </w:pPr>
      <w:r w:rsidRPr="00E66C50">
        <w:rPr>
          <w:b/>
          <w:color w:val="548AB7" w:themeColor="accent1" w:themeShade="BF"/>
          <w:sz w:val="20"/>
        </w:rPr>
        <w:t>KNN Algorithm</w:t>
      </w:r>
    </w:p>
    <w:p w:rsidR="005906C0" w:rsidRPr="00E66C50" w:rsidRDefault="005906C0" w:rsidP="005906C0">
      <w:r>
        <w:t xml:space="preserve">Below is the pseudocode for the KNN algorithm. </w:t>
      </w:r>
      <w:r w:rsidR="00582369">
        <w:t>The training phase in KNN requires only pre-processing the data and modeling it.</w:t>
      </w:r>
      <w:r w:rsidR="000707CC">
        <w:t xml:space="preserve"> </w:t>
      </w:r>
      <w:r w:rsidR="00B2797F">
        <w:t>Most</w:t>
      </w:r>
      <w:r w:rsidR="00913CC0">
        <w:t xml:space="preserve"> of the</w:t>
      </w:r>
      <w:r w:rsidR="000707CC">
        <w:t xml:space="preserve"> computations happen in the test or application phase where the nearest neighbors are computed using one of the many similarity measure functions (like Euclidean distance, cosine similarity etc.).</w:t>
      </w:r>
    </w:p>
    <w:p w:rsidR="00E66C50" w:rsidRDefault="00E66C50" w:rsidP="00E66C50">
      <w:pPr>
        <w:jc w:val="center"/>
        <w:rPr>
          <w:b/>
          <w:color w:val="548AB7" w:themeColor="accent1" w:themeShade="BF"/>
        </w:rPr>
      </w:pPr>
      <w:r>
        <w:rPr>
          <w:noProof/>
          <w:lang w:eastAsia="en-US"/>
        </w:rPr>
        <w:drawing>
          <wp:inline distT="0" distB="0" distL="0" distR="0" wp14:anchorId="248E6763" wp14:editId="3E33AC56">
            <wp:extent cx="388620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875" b="13779"/>
                    <a:stretch/>
                  </pic:blipFill>
                  <pic:spPr bwMode="auto">
                    <a:xfrm>
                      <a:off x="0" y="0"/>
                      <a:ext cx="3886200" cy="1895475"/>
                    </a:xfrm>
                    <a:prstGeom prst="rect">
                      <a:avLst/>
                    </a:prstGeom>
                    <a:ln>
                      <a:noFill/>
                    </a:ln>
                    <a:extLst>
                      <a:ext uri="{53640926-AAD7-44D8-BBD7-CCE9431645EC}">
                        <a14:shadowObscured xmlns:a14="http://schemas.microsoft.com/office/drawing/2010/main"/>
                      </a:ext>
                    </a:extLst>
                  </pic:spPr>
                </pic:pic>
              </a:graphicData>
            </a:graphic>
          </wp:inline>
        </w:drawing>
      </w:r>
    </w:p>
    <w:p w:rsidR="001A5C04" w:rsidRPr="000F7C3C" w:rsidRDefault="004E0A80" w:rsidP="000F7C3C">
      <w:pPr>
        <w:jc w:val="center"/>
      </w:pPr>
      <w:r>
        <w:t>Fig 3.2: KNN Classification Algorithm Pseudocode</w:t>
      </w:r>
      <w:r w:rsidR="00703B8D">
        <w:t xml:space="preserve"> </w:t>
      </w:r>
      <w:r w:rsidR="00AC0F2E">
        <w:t>[</w:t>
      </w:r>
      <w:r w:rsidR="00703B8D">
        <w:t>7</w:t>
      </w:r>
      <w:r w:rsidR="00AC0F2E">
        <w:t>]</w:t>
      </w:r>
    </w:p>
    <w:p w:rsidR="00F07EE0" w:rsidRDefault="00F07EE0" w:rsidP="00167E06">
      <w:pPr>
        <w:rPr>
          <w:b/>
          <w:color w:val="548AB7" w:themeColor="accent1" w:themeShade="BF"/>
          <w:sz w:val="22"/>
        </w:rPr>
      </w:pPr>
      <w:r w:rsidRPr="00513171">
        <w:rPr>
          <w:b/>
          <w:color w:val="548AB7" w:themeColor="accent1" w:themeShade="BF"/>
          <w:sz w:val="22"/>
        </w:rPr>
        <w:t>Cosine Similarity Measure</w:t>
      </w:r>
    </w:p>
    <w:p w:rsidR="006C1030" w:rsidRDefault="0052042F" w:rsidP="00E258E3">
      <w:pPr>
        <w:spacing w:line="276" w:lineRule="auto"/>
      </w:pPr>
      <w:r>
        <w:t>Cosine s</w:t>
      </w:r>
      <w:r w:rsidR="000C72D4">
        <w:t>imilarity is the measure of similarity between two non-zero vectors, and it measures the cosine of the angle between t</w:t>
      </w:r>
      <w:r w:rsidR="00AF7397">
        <w:t>h</w:t>
      </w:r>
      <w:r w:rsidR="000C72D4">
        <w:t>em</w:t>
      </w:r>
      <w:r w:rsidR="00703B8D">
        <w:t xml:space="preserve"> </w:t>
      </w:r>
      <w:r w:rsidR="009750F1">
        <w:t>[</w:t>
      </w:r>
      <w:r w:rsidR="00703B8D">
        <w:t>8</w:t>
      </w:r>
      <w:r w:rsidR="009750F1">
        <w:t>]</w:t>
      </w:r>
      <w:r w:rsidR="000C72D4">
        <w:t>.</w:t>
      </w:r>
      <w:r w:rsidR="006C1030">
        <w:t xml:space="preserve"> Cosine similarity of two vectors </w:t>
      </w:r>
      <w:r w:rsidR="00223C46">
        <w:t xml:space="preserve">a and b </w:t>
      </w:r>
      <w:r w:rsidR="006C1030">
        <w:t>is calculated as follows:</w:t>
      </w:r>
    </w:p>
    <w:p w:rsidR="006C1030" w:rsidRDefault="00223C46" w:rsidP="00E258E3">
      <w:pPr>
        <w:spacing w:line="276" w:lineRule="auto"/>
        <w:jc w:val="center"/>
      </w:pPr>
      <w:r>
        <w:rPr>
          <w:noProof/>
          <w:lang w:eastAsia="en-US"/>
        </w:rPr>
        <w:drawing>
          <wp:inline distT="0" distB="0" distL="0" distR="0" wp14:anchorId="41A45639" wp14:editId="368350ED">
            <wp:extent cx="1533525" cy="742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454"/>
                    <a:stretch/>
                  </pic:blipFill>
                  <pic:spPr bwMode="auto">
                    <a:xfrm>
                      <a:off x="0" y="0"/>
                      <a:ext cx="1533525" cy="742950"/>
                    </a:xfrm>
                    <a:prstGeom prst="rect">
                      <a:avLst/>
                    </a:prstGeom>
                    <a:ln>
                      <a:noFill/>
                    </a:ln>
                    <a:extLst>
                      <a:ext uri="{53640926-AAD7-44D8-BBD7-CCE9431645EC}">
                        <a14:shadowObscured xmlns:a14="http://schemas.microsoft.com/office/drawing/2010/main"/>
                      </a:ext>
                    </a:extLst>
                  </pic:spPr>
                </pic:pic>
              </a:graphicData>
            </a:graphic>
          </wp:inline>
        </w:drawing>
      </w:r>
    </w:p>
    <w:p w:rsidR="0052042F" w:rsidRDefault="009934FE" w:rsidP="00E258E3">
      <w:pPr>
        <w:spacing w:line="276" w:lineRule="auto"/>
      </w:pPr>
      <w:r>
        <w:t xml:space="preserve">Cosine similarity measure generates a metric which quantifies how related two documents are </w:t>
      </w:r>
      <w:r w:rsidR="0010754C">
        <w:t xml:space="preserve">by considering </w:t>
      </w:r>
      <w:r>
        <w:t xml:space="preserve">the angle instead of </w:t>
      </w:r>
      <w:r w:rsidR="007A47DE">
        <w:t>magnitude. The following diagram illustrates the same.</w:t>
      </w:r>
    </w:p>
    <w:p w:rsidR="001331DF" w:rsidRPr="00827BF4" w:rsidRDefault="00D130E2" w:rsidP="003E0777">
      <w:pPr>
        <w:jc w:val="center"/>
      </w:pPr>
      <w:r>
        <w:rPr>
          <w:noProof/>
          <w:lang w:eastAsia="en-US"/>
        </w:rPr>
        <w:drawing>
          <wp:inline distT="0" distB="0" distL="0" distR="0" wp14:anchorId="5ECAD52D" wp14:editId="75B9A4C4">
            <wp:extent cx="5629275" cy="178199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948"/>
                    <a:stretch/>
                  </pic:blipFill>
                  <pic:spPr bwMode="auto">
                    <a:xfrm>
                      <a:off x="0" y="0"/>
                      <a:ext cx="5634292" cy="1783583"/>
                    </a:xfrm>
                    <a:prstGeom prst="rect">
                      <a:avLst/>
                    </a:prstGeom>
                    <a:ln>
                      <a:noFill/>
                    </a:ln>
                    <a:extLst>
                      <a:ext uri="{53640926-AAD7-44D8-BBD7-CCE9431645EC}">
                        <a14:shadowObscured xmlns:a14="http://schemas.microsoft.com/office/drawing/2010/main"/>
                      </a:ext>
                    </a:extLst>
                  </pic:spPr>
                </pic:pic>
              </a:graphicData>
            </a:graphic>
          </wp:inline>
        </w:drawing>
      </w:r>
    </w:p>
    <w:p w:rsidR="00344DE6" w:rsidRDefault="00E52AEB" w:rsidP="00EB3B9B">
      <w:pPr>
        <w:jc w:val="center"/>
      </w:pPr>
      <w:r>
        <w:t>Fig 3.3</w:t>
      </w:r>
      <w:r w:rsidR="00344DE6">
        <w:t>: Cosine Similarity Score</w:t>
      </w:r>
      <w:r w:rsidR="001F118A">
        <w:t>. S</w:t>
      </w:r>
      <w:r w:rsidR="00B8152C">
        <w:t>ource</w:t>
      </w:r>
      <w:r w:rsidR="00040EF2">
        <w:t>:</w:t>
      </w:r>
      <w:r w:rsidR="00344DE6">
        <w:t xml:space="preserve"> [</w:t>
      </w:r>
      <w:r w:rsidR="00E04D89">
        <w:t>9</w:t>
      </w:r>
      <w:r w:rsidR="00344DE6">
        <w:t>]</w:t>
      </w:r>
    </w:p>
    <w:p w:rsidR="00C27626" w:rsidRDefault="0094089E" w:rsidP="00314461">
      <w:pPr>
        <w:spacing w:line="276" w:lineRule="auto"/>
      </w:pPr>
      <w:r>
        <w:lastRenderedPageBreak/>
        <w:t xml:space="preserve">In our work, the </w:t>
      </w:r>
      <w:r w:rsidR="009C5B8A">
        <w:t xml:space="preserve">KNN </w:t>
      </w:r>
      <w:r>
        <w:t xml:space="preserve">decision function uses </w:t>
      </w:r>
      <w:r w:rsidR="001D7434">
        <w:t xml:space="preserve">cosine similarity </w:t>
      </w:r>
      <w:r w:rsidR="00434203">
        <w:t xml:space="preserve">as one of the factors to </w:t>
      </w:r>
      <w:r w:rsidR="000F4718">
        <w:t xml:space="preserve">evaluate </w:t>
      </w:r>
      <w:r w:rsidR="00046F4C">
        <w:t xml:space="preserve">a </w:t>
      </w:r>
      <w:r w:rsidR="009C5B8A">
        <w:t>document</w:t>
      </w:r>
      <w:r w:rsidR="00046F4C">
        <w:t>’s</w:t>
      </w:r>
      <w:r w:rsidR="009C5B8A">
        <w:t xml:space="preserve"> </w:t>
      </w:r>
      <w:r w:rsidR="00046F4C">
        <w:t>similarity with other documents</w:t>
      </w:r>
      <w:r w:rsidR="009C5B8A">
        <w:t>.</w:t>
      </w:r>
    </w:p>
    <w:p w:rsidR="004E6AD3" w:rsidRDefault="004E6AD3" w:rsidP="0094089E">
      <w:pPr>
        <w:rPr>
          <w:b/>
          <w:color w:val="548AB7" w:themeColor="accent1" w:themeShade="BF"/>
          <w:sz w:val="22"/>
        </w:rPr>
      </w:pPr>
      <w:r w:rsidRPr="00321E12">
        <w:rPr>
          <w:b/>
          <w:color w:val="548AB7" w:themeColor="accent1" w:themeShade="BF"/>
          <w:sz w:val="22"/>
        </w:rPr>
        <w:t>Similarity Weighted Majority Vote Decision Function</w:t>
      </w:r>
    </w:p>
    <w:p w:rsidR="00D0400C" w:rsidRDefault="007630D4" w:rsidP="00314461">
      <w:pPr>
        <w:spacing w:line="276" w:lineRule="auto"/>
      </w:pPr>
      <w:r>
        <w:t xml:space="preserve">The decision function in KNN requires the cosine similarity of the document. </w:t>
      </w:r>
      <w:r w:rsidR="00184081">
        <w:t xml:space="preserve">In general approach, similarity weighted decision function is used to </w:t>
      </w:r>
      <w:r w:rsidR="00896DD0">
        <w:t xml:space="preserve">decide the final class of the document. </w:t>
      </w:r>
      <w:r w:rsidR="0021224B">
        <w:t xml:space="preserve"> The similarity weighted majority voting can be stated as follows:</w:t>
      </w:r>
    </w:p>
    <w:p w:rsidR="0021224B" w:rsidRDefault="0021224B" w:rsidP="0021224B">
      <w:pPr>
        <w:jc w:val="center"/>
      </w:pPr>
      <w:r>
        <w:rPr>
          <w:noProof/>
          <w:lang w:eastAsia="en-US"/>
        </w:rPr>
        <w:drawing>
          <wp:inline distT="0" distB="0" distL="0" distR="0">
            <wp:extent cx="345757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3495" cy="950044"/>
                    </a:xfrm>
                    <a:prstGeom prst="rect">
                      <a:avLst/>
                    </a:prstGeom>
                    <a:noFill/>
                    <a:ln>
                      <a:noFill/>
                    </a:ln>
                  </pic:spPr>
                </pic:pic>
              </a:graphicData>
            </a:graphic>
          </wp:inline>
        </w:drawing>
      </w:r>
    </w:p>
    <w:p w:rsidR="00FC72D2" w:rsidRPr="00321E12" w:rsidRDefault="00E52AEB" w:rsidP="0021224B">
      <w:pPr>
        <w:jc w:val="center"/>
      </w:pPr>
      <w:r>
        <w:t>Fig 3.4</w:t>
      </w:r>
      <w:r w:rsidR="00FC72D2">
        <w:t>: Similarity Weighted Majority Vote Decision Function in KNN</w:t>
      </w:r>
    </w:p>
    <w:p w:rsidR="00A0320E" w:rsidRDefault="00A0320E" w:rsidP="00167E06">
      <w:pPr>
        <w:rPr>
          <w:b/>
          <w:color w:val="548AB7" w:themeColor="accent1" w:themeShade="BF"/>
          <w:sz w:val="22"/>
        </w:rPr>
      </w:pPr>
    </w:p>
    <w:p w:rsidR="00033A86" w:rsidRDefault="00F07EE0" w:rsidP="00167E06">
      <w:pPr>
        <w:rPr>
          <w:b/>
          <w:color w:val="548AB7" w:themeColor="accent1" w:themeShade="BF"/>
          <w:sz w:val="22"/>
        </w:rPr>
      </w:pPr>
      <w:r w:rsidRPr="00513171">
        <w:rPr>
          <w:b/>
          <w:color w:val="548AB7" w:themeColor="accent1" w:themeShade="BF"/>
          <w:sz w:val="22"/>
        </w:rPr>
        <w:t xml:space="preserve">Density based </w:t>
      </w:r>
      <w:r w:rsidR="00321E12">
        <w:rPr>
          <w:b/>
          <w:color w:val="548AB7" w:themeColor="accent1" w:themeShade="BF"/>
          <w:sz w:val="22"/>
        </w:rPr>
        <w:t>Decision Function</w:t>
      </w:r>
    </w:p>
    <w:p w:rsidR="00B270FC" w:rsidRDefault="00541D0E" w:rsidP="00314461">
      <w:pPr>
        <w:spacing w:line="276" w:lineRule="auto"/>
      </w:pPr>
      <w:r>
        <w:t>To handle the uneven distribution of data in dataset, [</w:t>
      </w:r>
      <w:r w:rsidR="00133C07">
        <w:t>1</w:t>
      </w:r>
      <w:r>
        <w:t xml:space="preserve">] proposes </w:t>
      </w:r>
      <w:r w:rsidR="009C39BD">
        <w:t>a density based decision function defined as follows.</w:t>
      </w:r>
    </w:p>
    <w:p w:rsidR="00541D0E" w:rsidRPr="00827BF4" w:rsidRDefault="003A3C33" w:rsidP="00541D0E">
      <w:pPr>
        <w:jc w:val="center"/>
      </w:pPr>
      <w:r>
        <w:rPr>
          <w:noProof/>
          <w:lang w:eastAsia="en-US"/>
        </w:rPr>
        <w:drawing>
          <wp:inline distT="0" distB="0" distL="0" distR="0">
            <wp:extent cx="5943600" cy="86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711D2B" w:rsidRDefault="00E52AEB" w:rsidP="00711D2B">
      <w:pPr>
        <w:jc w:val="center"/>
      </w:pPr>
      <w:r>
        <w:t>Fig 3.5</w:t>
      </w:r>
      <w:r w:rsidR="00711D2B">
        <w:t>: Density based decision function in KNN</w:t>
      </w:r>
    </w:p>
    <w:p w:rsidR="008B0B27" w:rsidRDefault="00817BCF" w:rsidP="00883B64">
      <w:pPr>
        <w:spacing w:line="276" w:lineRule="auto"/>
      </w:pPr>
      <w:r>
        <w:t xml:space="preserve">The density based decision function improves the performance of KNN classifier by increasing similarity weight if test data is in has less density space but neighborhood density is lesser. </w:t>
      </w:r>
      <w:r w:rsidR="00AC1926">
        <w:t>Also</w:t>
      </w:r>
      <w:r>
        <w:t>, it reduces the similarity weight if test data is in high density space but neighborhood density is higher.</w:t>
      </w:r>
    </w:p>
    <w:p w:rsidR="00033A86" w:rsidRDefault="00033A86" w:rsidP="00167E06">
      <w:pPr>
        <w:rPr>
          <w:b/>
          <w:color w:val="548AB7" w:themeColor="accent1" w:themeShade="BF"/>
          <w:sz w:val="22"/>
        </w:rPr>
      </w:pPr>
      <w:r w:rsidRPr="00513171">
        <w:rPr>
          <w:b/>
          <w:color w:val="548AB7" w:themeColor="accent1" w:themeShade="BF"/>
          <w:sz w:val="22"/>
        </w:rPr>
        <w:t>F-Score</w:t>
      </w:r>
    </w:p>
    <w:p w:rsidR="00517E5D" w:rsidRDefault="00EE6A39" w:rsidP="00314461">
      <w:pPr>
        <w:spacing w:line="276" w:lineRule="auto"/>
      </w:pPr>
      <w:r w:rsidRPr="00EE6A39">
        <w:t xml:space="preserve">F-Score is a </w:t>
      </w:r>
      <w:r>
        <w:t>measure of a classifier’s accuracy</w:t>
      </w:r>
      <w:r w:rsidR="00BB3F62">
        <w:t xml:space="preserve">. It considers precision and recall of the classifier to </w:t>
      </w:r>
      <w:r w:rsidR="004519B5">
        <w:t>compute this score</w:t>
      </w:r>
      <w:r w:rsidR="00DC77B4">
        <w:t xml:space="preserve"> [10].</w:t>
      </w:r>
      <w:r w:rsidR="007E59D7">
        <w:t xml:space="preserve"> F-Score is calculated as follows:</w:t>
      </w:r>
    </w:p>
    <w:p w:rsidR="007E59D7" w:rsidRDefault="007E59D7" w:rsidP="007E59D7">
      <w:pPr>
        <w:jc w:val="center"/>
      </w:pPr>
      <w:r>
        <w:rPr>
          <w:noProof/>
          <w:lang w:eastAsia="en-US"/>
        </w:rPr>
        <w:drawing>
          <wp:inline distT="0" distB="0" distL="0" distR="0" wp14:anchorId="58CB0692" wp14:editId="11039668">
            <wp:extent cx="3590925" cy="65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3443"/>
                    <a:stretch/>
                  </pic:blipFill>
                  <pic:spPr bwMode="auto">
                    <a:xfrm>
                      <a:off x="0" y="0"/>
                      <a:ext cx="3590925" cy="657225"/>
                    </a:xfrm>
                    <a:prstGeom prst="rect">
                      <a:avLst/>
                    </a:prstGeom>
                    <a:ln>
                      <a:noFill/>
                    </a:ln>
                    <a:extLst>
                      <a:ext uri="{53640926-AAD7-44D8-BBD7-CCE9431645EC}">
                        <a14:shadowObscured xmlns:a14="http://schemas.microsoft.com/office/drawing/2010/main"/>
                      </a:ext>
                    </a:extLst>
                  </pic:spPr>
                </pic:pic>
              </a:graphicData>
            </a:graphic>
          </wp:inline>
        </w:drawing>
      </w:r>
    </w:p>
    <w:p w:rsidR="00832F83" w:rsidRDefault="00E52AEB" w:rsidP="00DA1C54">
      <w:pPr>
        <w:jc w:val="center"/>
      </w:pPr>
      <w:r>
        <w:t>Fig 3.6</w:t>
      </w:r>
      <w:r w:rsidR="007E59D7">
        <w:t xml:space="preserve"> F-Score Evaluation </w:t>
      </w:r>
      <w:r w:rsidR="00DC77B4">
        <w:t>[10]</w:t>
      </w:r>
    </w:p>
    <w:p w:rsidR="00885B73" w:rsidRPr="00EE6A39" w:rsidRDefault="00885B73" w:rsidP="00885B73">
      <w:r>
        <w:t xml:space="preserve">In our </w:t>
      </w:r>
      <w:r w:rsidR="000F5E66">
        <w:t>evaluation,</w:t>
      </w:r>
      <w:r>
        <w:t xml:space="preserve"> we use the F-Score to benchmark the performance of KNN based </w:t>
      </w:r>
      <w:r w:rsidR="005C2078">
        <w:t>classifier</w:t>
      </w:r>
      <w:r>
        <w:t>.</w:t>
      </w:r>
    </w:p>
    <w:p w:rsidR="007116E4" w:rsidRDefault="007116E4" w:rsidP="00167E06">
      <w:pPr>
        <w:rPr>
          <w:b/>
          <w:color w:val="548AB7" w:themeColor="accent1" w:themeShade="BF"/>
          <w:sz w:val="22"/>
        </w:rPr>
      </w:pPr>
    </w:p>
    <w:p w:rsidR="0077605A" w:rsidRDefault="0077605A" w:rsidP="00080DD2">
      <w:pPr>
        <w:rPr>
          <w:b/>
          <w:color w:val="548AB7" w:themeColor="accent1" w:themeShade="BF"/>
          <w:sz w:val="22"/>
        </w:rPr>
      </w:pPr>
    </w:p>
    <w:p w:rsidR="0077605A" w:rsidRDefault="0077605A" w:rsidP="00080DD2">
      <w:pPr>
        <w:rPr>
          <w:b/>
          <w:color w:val="548AB7" w:themeColor="accent1" w:themeShade="BF"/>
          <w:sz w:val="22"/>
        </w:rPr>
      </w:pPr>
    </w:p>
    <w:p w:rsidR="00B7516E" w:rsidRDefault="006B75E7" w:rsidP="00080DD2">
      <w:pPr>
        <w:rPr>
          <w:b/>
          <w:color w:val="548AB7" w:themeColor="accent1" w:themeShade="BF"/>
          <w:sz w:val="22"/>
        </w:rPr>
      </w:pPr>
      <w:r w:rsidRPr="00080DD2">
        <w:rPr>
          <w:b/>
          <w:color w:val="548AB7" w:themeColor="accent1" w:themeShade="BF"/>
          <w:sz w:val="22"/>
        </w:rPr>
        <w:t xml:space="preserve">Algorithm for density based improved KNN </w:t>
      </w:r>
    </w:p>
    <w:p w:rsidR="008D3497" w:rsidRPr="00080DD2" w:rsidRDefault="008D3497" w:rsidP="008D3497">
      <w:r>
        <w:t xml:space="preserve">Below </w:t>
      </w:r>
      <w:r w:rsidR="009234F2">
        <w:t>is the algorithm proposed in [</w:t>
      </w:r>
      <w:r w:rsidR="007A5419">
        <w:t>11</w:t>
      </w:r>
      <w:r w:rsidR="009234F2">
        <w:t xml:space="preserve">] to improve KNN performance using the density based decision function. </w:t>
      </w:r>
    </w:p>
    <w:p w:rsidR="006B75E7" w:rsidRDefault="006B75E7" w:rsidP="006B75E7">
      <w:pPr>
        <w:jc w:val="center"/>
      </w:pPr>
      <w:r>
        <w:rPr>
          <w:noProof/>
          <w:lang w:eastAsia="en-US"/>
        </w:rPr>
        <w:drawing>
          <wp:inline distT="0" distB="0" distL="0" distR="0" wp14:anchorId="5EE8FA80" wp14:editId="52D1BD20">
            <wp:extent cx="3784304" cy="5733289"/>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305"/>
                    <a:stretch/>
                  </pic:blipFill>
                  <pic:spPr bwMode="auto">
                    <a:xfrm>
                      <a:off x="0" y="0"/>
                      <a:ext cx="3835022" cy="5810127"/>
                    </a:xfrm>
                    <a:prstGeom prst="rect">
                      <a:avLst/>
                    </a:prstGeom>
                    <a:ln>
                      <a:noFill/>
                    </a:ln>
                    <a:extLst>
                      <a:ext uri="{53640926-AAD7-44D8-BBD7-CCE9431645EC}">
                        <a14:shadowObscured xmlns:a14="http://schemas.microsoft.com/office/drawing/2010/main"/>
                      </a:ext>
                    </a:extLst>
                  </pic:spPr>
                </pic:pic>
              </a:graphicData>
            </a:graphic>
          </wp:inline>
        </w:drawing>
      </w:r>
    </w:p>
    <w:p w:rsidR="002C5138" w:rsidRDefault="002C5138" w:rsidP="006243BA">
      <w:pPr>
        <w:jc w:val="center"/>
      </w:pPr>
    </w:p>
    <w:p w:rsidR="009D4732" w:rsidRDefault="00192FA8" w:rsidP="006243BA">
      <w:pPr>
        <w:jc w:val="center"/>
      </w:pPr>
      <w:r>
        <w:t>Fig 3.7</w:t>
      </w:r>
      <w:r w:rsidR="009234F2">
        <w:t>: Algorithm for density based decision function</w:t>
      </w:r>
      <w:r w:rsidR="004444E1">
        <w:t>. Source</w:t>
      </w:r>
      <w:r w:rsidR="003F60E5">
        <w:t xml:space="preserve"> [1]</w:t>
      </w:r>
    </w:p>
    <w:p w:rsidR="009823D8" w:rsidRDefault="009823D8" w:rsidP="006243BA">
      <w:pPr>
        <w:jc w:val="center"/>
      </w:pPr>
    </w:p>
    <w:p w:rsidR="00E1175E" w:rsidRDefault="00E1175E" w:rsidP="006243BA">
      <w:pPr>
        <w:jc w:val="center"/>
      </w:pPr>
    </w:p>
    <w:p w:rsidR="00E1175E" w:rsidRDefault="00E1175E" w:rsidP="006243BA">
      <w:pPr>
        <w:jc w:val="center"/>
      </w:pPr>
    </w:p>
    <w:p w:rsidR="009823D8" w:rsidRDefault="009823D8" w:rsidP="009823D8">
      <w:pPr>
        <w:rPr>
          <w:b/>
          <w:color w:val="548AB7" w:themeColor="accent1" w:themeShade="BF"/>
          <w:sz w:val="22"/>
        </w:rPr>
      </w:pPr>
      <w:r w:rsidRPr="00513171">
        <w:rPr>
          <w:b/>
          <w:color w:val="548AB7" w:themeColor="accent1" w:themeShade="BF"/>
          <w:sz w:val="22"/>
        </w:rPr>
        <w:t>K-Fold cross validation</w:t>
      </w:r>
    </w:p>
    <w:p w:rsidR="009823D8" w:rsidRDefault="009823D8" w:rsidP="0048302D">
      <w:pPr>
        <w:spacing w:line="276" w:lineRule="auto"/>
      </w:pPr>
      <w:r>
        <w:t xml:space="preserve">Cross Validation is a model validation technique. It is used to assess how the results of a statistical analysis will generalize to an independent dataset [11].  </w:t>
      </w:r>
      <w:r w:rsidRPr="00253BF7">
        <w:t xml:space="preserve">In </w:t>
      </w:r>
      <w:r>
        <w:t>this approach</w:t>
      </w:r>
      <w:r w:rsidRPr="00253BF7">
        <w:t>,</w:t>
      </w:r>
      <w:r>
        <w:t xml:space="preserve"> the original sample is jumbled and</w:t>
      </w:r>
      <w:r w:rsidRPr="00253BF7">
        <w:t xml:space="preserve"> partitioned into k equal size subsamples.</w:t>
      </w:r>
      <w:r>
        <w:t xml:space="preserve"> </w:t>
      </w:r>
      <w:r w:rsidRPr="00253BF7">
        <w:t xml:space="preserve">Of the k subsamples, a single subsample is retained as the </w:t>
      </w:r>
      <w:r>
        <w:t>test</w:t>
      </w:r>
      <w:r w:rsidRPr="00253BF7">
        <w:t xml:space="preserve"> data for testing the model, and the remaining k-1 subsamples are used as training data.</w:t>
      </w:r>
      <w:r>
        <w:t xml:space="preserve"> This process is then repeated k times with each k subsamples being used exactly once as the test data. </w:t>
      </w:r>
    </w:p>
    <w:p w:rsidR="00FE0381" w:rsidRPr="00FE0381" w:rsidRDefault="009823D8" w:rsidP="00FE0381">
      <w:pPr>
        <w:jc w:val="center"/>
        <w:rPr>
          <w:b/>
          <w:color w:val="548AB7" w:themeColor="accent1" w:themeShade="BF"/>
        </w:rPr>
      </w:pPr>
      <w:r>
        <w:rPr>
          <w:noProof/>
          <w:lang w:eastAsia="en-US"/>
        </w:rPr>
        <w:drawing>
          <wp:inline distT="0" distB="0" distL="0" distR="0" wp14:anchorId="082212CA" wp14:editId="1E378555">
            <wp:extent cx="5794181" cy="2886075"/>
            <wp:effectExtent l="0" t="0" r="0" b="0"/>
            <wp:docPr id="34" name="Picture 34" descr="File:K-fold cross validation 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K-fold cross validation E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5730" cy="2911751"/>
                    </a:xfrm>
                    <a:prstGeom prst="rect">
                      <a:avLst/>
                    </a:prstGeom>
                    <a:noFill/>
                    <a:ln>
                      <a:noFill/>
                    </a:ln>
                  </pic:spPr>
                </pic:pic>
              </a:graphicData>
            </a:graphic>
          </wp:inline>
        </w:drawing>
      </w:r>
    </w:p>
    <w:p w:rsidR="009823D8" w:rsidRDefault="009823D8" w:rsidP="009823D8">
      <w:pPr>
        <w:jc w:val="center"/>
      </w:pPr>
      <w:r>
        <w:t>Fig 3.7: k-fold-cross validation with k=4 [11]</w:t>
      </w:r>
    </w:p>
    <w:p w:rsidR="00FE0381" w:rsidRDefault="00FE0381" w:rsidP="009823D8">
      <w:pPr>
        <w:jc w:val="center"/>
      </w:pPr>
    </w:p>
    <w:p w:rsidR="009823D8" w:rsidRDefault="00442343" w:rsidP="0048302D">
      <w:pPr>
        <w:spacing w:line="276" w:lineRule="auto"/>
      </w:pPr>
      <w:r>
        <w:t>The K fold validation yields K results and the results are average</w:t>
      </w:r>
      <w:r w:rsidR="006B3537">
        <w:t>d</w:t>
      </w:r>
      <w:r>
        <w:t xml:space="preserve"> to produce a single final evaluation measure. The diagram </w:t>
      </w:r>
      <w:r>
        <w:t>above</w:t>
      </w:r>
      <w:r>
        <w:t xml:space="preserve"> show</w:t>
      </w:r>
      <w:r>
        <w:t>s</w:t>
      </w:r>
      <w:r>
        <w:t xml:space="preserve"> the k-</w:t>
      </w:r>
      <w:r>
        <w:t>fold-cross validation with k=4.</w:t>
      </w:r>
      <w:r w:rsidR="00D40BFD">
        <w:t xml:space="preserve"> </w:t>
      </w:r>
      <w:r w:rsidR="009823D8">
        <w:t>In our experiment, we use 10-fold validation to evaluate KNN’s classification performance.</w:t>
      </w:r>
    </w:p>
    <w:p w:rsidR="00476730" w:rsidRDefault="00476730">
      <w:pPr>
        <w:spacing w:before="0" w:after="240" w:line="252" w:lineRule="auto"/>
        <w:ind w:left="0" w:right="0"/>
        <w:jc w:val="left"/>
      </w:pPr>
      <w:r>
        <w:br w:type="page"/>
      </w:r>
    </w:p>
    <w:p w:rsidR="00873016" w:rsidRDefault="00873016" w:rsidP="00762693">
      <w:pPr>
        <w:pStyle w:val="Heading2"/>
      </w:pPr>
      <w:bookmarkStart w:id="20" w:name="_Toc479713680"/>
      <w:r>
        <w:lastRenderedPageBreak/>
        <w:t xml:space="preserve">3.5 </w:t>
      </w:r>
      <w:r w:rsidR="00C864AD">
        <w:t>Running Demo</w:t>
      </w:r>
      <w:bookmarkEnd w:id="20"/>
    </w:p>
    <w:p w:rsidR="00DD49FD" w:rsidRDefault="00DD49FD" w:rsidP="008F6389">
      <w:pPr>
        <w:ind w:left="0"/>
        <w:rPr>
          <w:b/>
          <w:color w:val="548AB7" w:themeColor="accent1" w:themeShade="BF"/>
          <w:sz w:val="22"/>
        </w:rPr>
      </w:pPr>
    </w:p>
    <w:p w:rsidR="00DD66D9" w:rsidRPr="00712086" w:rsidRDefault="008F6389" w:rsidP="005200CB">
      <w:pPr>
        <w:ind w:left="0"/>
        <w:rPr>
          <w:b/>
          <w:color w:val="548AB7" w:themeColor="accent1" w:themeShade="BF"/>
          <w:sz w:val="22"/>
        </w:rPr>
      </w:pPr>
      <w:r w:rsidRPr="00F936ED">
        <w:rPr>
          <w:b/>
          <w:color w:val="548AB7" w:themeColor="accent1" w:themeShade="BF"/>
          <w:sz w:val="22"/>
        </w:rPr>
        <w:t>Running Using Weka</w:t>
      </w:r>
    </w:p>
    <w:p w:rsidR="005200CB" w:rsidRDefault="005200CB" w:rsidP="00DD66D9">
      <w:pPr>
        <w:spacing w:line="276" w:lineRule="auto"/>
        <w:ind w:left="0"/>
      </w:pPr>
      <w:r>
        <w:t>For comparison of our KNN against other impl</w:t>
      </w:r>
      <w:r w:rsidR="00802B43">
        <w:t>ementation of KNN, we used Weka</w:t>
      </w:r>
      <w:r w:rsidR="00D155B2">
        <w:t xml:space="preserve"> </w:t>
      </w:r>
      <w:r w:rsidR="00802B43">
        <w:t>[16]</w:t>
      </w:r>
      <w:r>
        <w:t xml:space="preserve"> to run and validate our results. Weka is a widely-used machine learning tool and it supports a </w:t>
      </w:r>
      <w:r w:rsidR="006C2EF3">
        <w:t>broad</w:t>
      </w:r>
      <w:r>
        <w:t xml:space="preserve"> range of algorithms for classification, clustering, regression etc. We used our dataset having 400 features, to run KNN classification with 10-fold cross validation. Below is the screenshot of the same.</w:t>
      </w:r>
    </w:p>
    <w:p w:rsidR="00A33E22" w:rsidRDefault="00A33E22" w:rsidP="005B2E47">
      <w:pPr>
        <w:jc w:val="center"/>
      </w:pPr>
    </w:p>
    <w:p w:rsidR="00A33E22" w:rsidRDefault="00B52266" w:rsidP="005B2E47">
      <w:pPr>
        <w:jc w:val="center"/>
      </w:pPr>
      <w:r>
        <w:rPr>
          <w:noProof/>
          <w:lang w:eastAsia="en-US"/>
        </w:rPr>
        <w:drawing>
          <wp:inline distT="0" distB="0" distL="0" distR="0" wp14:anchorId="3D3C8012" wp14:editId="45379C46">
            <wp:extent cx="6267707" cy="3990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363"/>
                    <a:stretch/>
                  </pic:blipFill>
                  <pic:spPr bwMode="auto">
                    <a:xfrm>
                      <a:off x="0" y="0"/>
                      <a:ext cx="6299191" cy="4011023"/>
                    </a:xfrm>
                    <a:prstGeom prst="rect">
                      <a:avLst/>
                    </a:prstGeom>
                    <a:ln>
                      <a:noFill/>
                    </a:ln>
                    <a:extLst>
                      <a:ext uri="{53640926-AAD7-44D8-BBD7-CCE9431645EC}">
                        <a14:shadowObscured xmlns:a14="http://schemas.microsoft.com/office/drawing/2010/main"/>
                      </a:ext>
                    </a:extLst>
                  </pic:spPr>
                </pic:pic>
              </a:graphicData>
            </a:graphic>
          </wp:inline>
        </w:drawing>
      </w:r>
    </w:p>
    <w:p w:rsidR="00681AC3" w:rsidRDefault="00681AC3" w:rsidP="005B2E47">
      <w:pPr>
        <w:jc w:val="center"/>
      </w:pPr>
    </w:p>
    <w:p w:rsidR="004215D5" w:rsidRPr="00D14C8C" w:rsidRDefault="000B268B" w:rsidP="005B2E47">
      <w:pPr>
        <w:jc w:val="center"/>
      </w:pPr>
      <w:r>
        <w:t>Fig</w:t>
      </w:r>
      <w:r w:rsidR="00EC002E">
        <w:t xml:space="preserve"> 3.8: </w:t>
      </w:r>
      <w:r w:rsidR="0039757A">
        <w:t xml:space="preserve"> Screenshot of KNN classification using Weka</w:t>
      </w:r>
    </w:p>
    <w:p w:rsidR="00496C29" w:rsidRPr="00496C29" w:rsidRDefault="00496C29" w:rsidP="000F1A32">
      <w:pPr>
        <w:pStyle w:val="Heading1"/>
      </w:pPr>
    </w:p>
    <w:p w:rsidR="00496C29" w:rsidRPr="00496C29" w:rsidRDefault="00496C29" w:rsidP="00496C29"/>
    <w:p w:rsidR="00712086" w:rsidRDefault="00712086" w:rsidP="00712086">
      <w:pPr>
        <w:ind w:left="0"/>
        <w:rPr>
          <w:b/>
          <w:color w:val="548AB7" w:themeColor="accent1" w:themeShade="BF"/>
          <w:sz w:val="22"/>
        </w:rPr>
      </w:pPr>
    </w:p>
    <w:p w:rsidR="00712086" w:rsidRDefault="00712086" w:rsidP="00712086">
      <w:pPr>
        <w:ind w:left="0"/>
        <w:rPr>
          <w:b/>
          <w:color w:val="548AB7" w:themeColor="accent1" w:themeShade="BF"/>
          <w:sz w:val="22"/>
        </w:rPr>
      </w:pPr>
    </w:p>
    <w:p w:rsidR="00712086" w:rsidRDefault="00712086" w:rsidP="00712086">
      <w:pPr>
        <w:ind w:left="0"/>
        <w:rPr>
          <w:b/>
          <w:color w:val="548AB7" w:themeColor="accent1" w:themeShade="BF"/>
          <w:sz w:val="22"/>
        </w:rPr>
      </w:pPr>
    </w:p>
    <w:p w:rsidR="00712086" w:rsidRDefault="00712086" w:rsidP="00712086">
      <w:pPr>
        <w:ind w:left="0"/>
        <w:rPr>
          <w:b/>
          <w:color w:val="548AB7" w:themeColor="accent1" w:themeShade="BF"/>
          <w:sz w:val="22"/>
        </w:rPr>
      </w:pPr>
    </w:p>
    <w:p w:rsidR="00712086" w:rsidRDefault="00712086" w:rsidP="00712086">
      <w:pPr>
        <w:ind w:left="0"/>
        <w:rPr>
          <w:b/>
          <w:color w:val="548AB7" w:themeColor="accent1" w:themeShade="BF"/>
          <w:sz w:val="22"/>
        </w:rPr>
      </w:pPr>
      <w:r w:rsidRPr="00502339">
        <w:rPr>
          <w:b/>
          <w:color w:val="548AB7" w:themeColor="accent1" w:themeShade="BF"/>
          <w:sz w:val="22"/>
        </w:rPr>
        <w:t xml:space="preserve">Classification Using </w:t>
      </w:r>
      <w:r w:rsidR="005B16CB">
        <w:rPr>
          <w:b/>
          <w:color w:val="548AB7" w:themeColor="accent1" w:themeShade="BF"/>
          <w:sz w:val="22"/>
        </w:rPr>
        <w:t xml:space="preserve">Our Implemented </w:t>
      </w:r>
      <w:r w:rsidRPr="00502339">
        <w:rPr>
          <w:b/>
          <w:color w:val="548AB7" w:themeColor="accent1" w:themeShade="BF"/>
          <w:sz w:val="22"/>
        </w:rPr>
        <w:t>Standard KNN</w:t>
      </w:r>
    </w:p>
    <w:p w:rsidR="00712086" w:rsidRDefault="00712086" w:rsidP="00712086">
      <w:pPr>
        <w:ind w:left="0"/>
      </w:pPr>
      <w:r>
        <w:t>Below is the screenshot of the sample execution of our implemented version KNN. In following execution, the decision function used majority voting and 10 nearest neighbors were used for classification decision.</w:t>
      </w:r>
    </w:p>
    <w:p w:rsidR="00712086" w:rsidRPr="00502339" w:rsidRDefault="00712086" w:rsidP="00712086">
      <w:pPr>
        <w:ind w:left="0"/>
        <w:jc w:val="center"/>
        <w:rPr>
          <w:b/>
          <w:color w:val="548AB7" w:themeColor="accent1" w:themeShade="BF"/>
          <w:sz w:val="22"/>
        </w:rPr>
      </w:pPr>
      <w:r>
        <w:rPr>
          <w:noProof/>
          <w:lang w:eastAsia="en-US"/>
        </w:rPr>
        <w:drawing>
          <wp:inline distT="0" distB="0" distL="0" distR="0" wp14:anchorId="33B10A9B" wp14:editId="29F0B267">
            <wp:extent cx="5832436" cy="6097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532"/>
                    <a:stretch/>
                  </pic:blipFill>
                  <pic:spPr bwMode="auto">
                    <a:xfrm>
                      <a:off x="0" y="0"/>
                      <a:ext cx="5838985" cy="6104116"/>
                    </a:xfrm>
                    <a:prstGeom prst="rect">
                      <a:avLst/>
                    </a:prstGeom>
                    <a:ln>
                      <a:noFill/>
                    </a:ln>
                    <a:extLst>
                      <a:ext uri="{53640926-AAD7-44D8-BBD7-CCE9431645EC}">
                        <a14:shadowObscured xmlns:a14="http://schemas.microsoft.com/office/drawing/2010/main"/>
                      </a:ext>
                    </a:extLst>
                  </pic:spPr>
                </pic:pic>
              </a:graphicData>
            </a:graphic>
          </wp:inline>
        </w:drawing>
      </w:r>
    </w:p>
    <w:p w:rsidR="00712086" w:rsidRDefault="00FA358E" w:rsidP="00FA358E">
      <w:pPr>
        <w:jc w:val="center"/>
      </w:pPr>
      <w:r>
        <w:t xml:space="preserve">Fig 3.9: Standard KNN </w:t>
      </w:r>
      <w:r w:rsidR="00592A0B">
        <w:t>execution</w:t>
      </w:r>
    </w:p>
    <w:p w:rsidR="00A2076D" w:rsidRDefault="00A2076D" w:rsidP="00ED540B">
      <w:pPr>
        <w:ind w:left="0"/>
      </w:pPr>
    </w:p>
    <w:p w:rsidR="0008147E" w:rsidRDefault="0008147E" w:rsidP="00ED540B">
      <w:pPr>
        <w:ind w:left="0"/>
      </w:pPr>
    </w:p>
    <w:p w:rsidR="0008147E" w:rsidRDefault="0008147E" w:rsidP="00ED540B">
      <w:pPr>
        <w:ind w:left="0"/>
      </w:pPr>
    </w:p>
    <w:p w:rsidR="005F0211" w:rsidRDefault="0008147E" w:rsidP="0008147E">
      <w:pPr>
        <w:ind w:left="0"/>
        <w:rPr>
          <w:b/>
          <w:color w:val="548AB7" w:themeColor="accent1" w:themeShade="BF"/>
          <w:sz w:val="22"/>
        </w:rPr>
      </w:pPr>
      <w:r>
        <w:rPr>
          <w:b/>
          <w:color w:val="548AB7" w:themeColor="accent1" w:themeShade="BF"/>
          <w:sz w:val="22"/>
        </w:rPr>
        <w:t>I</w:t>
      </w:r>
      <w:r w:rsidR="006301DC">
        <w:rPr>
          <w:b/>
          <w:color w:val="548AB7" w:themeColor="accent1" w:themeShade="BF"/>
          <w:sz w:val="22"/>
        </w:rPr>
        <w:t>mproved Density Based KNN</w:t>
      </w:r>
    </w:p>
    <w:p w:rsidR="00061740" w:rsidRDefault="005F0211" w:rsidP="005F0211">
      <w:pPr>
        <w:ind w:left="0"/>
      </w:pPr>
      <w:r>
        <w:t xml:space="preserve">Below is the screenshot </w:t>
      </w:r>
      <w:r w:rsidR="00AC396F">
        <w:t xml:space="preserve">of </w:t>
      </w:r>
      <w:r>
        <w:t>density based improved KNN.</w:t>
      </w:r>
      <w:r w:rsidR="00677C33">
        <w:t xml:space="preserve"> For this </w:t>
      </w:r>
      <w:r w:rsidR="002B5062">
        <w:t>execution,</w:t>
      </w:r>
      <w:r w:rsidR="00677C33">
        <w:t xml:space="preserve"> we used dataset with 400 features and 25 nearest neighbor were used in density based, cosine-similarity weighted decision function.</w:t>
      </w:r>
      <w:r w:rsidR="00201F45">
        <w:t xml:space="preserve"> K-fold cross validation was used to calculated weighted F-Measure.</w:t>
      </w:r>
    </w:p>
    <w:p w:rsidR="0008147E" w:rsidRDefault="0008147E" w:rsidP="00507517">
      <w:pPr>
        <w:ind w:left="0"/>
        <w:jc w:val="center"/>
      </w:pPr>
      <w:r>
        <w:rPr>
          <w:noProof/>
          <w:lang w:eastAsia="en-US"/>
        </w:rPr>
        <w:drawing>
          <wp:inline distT="0" distB="0" distL="0" distR="0" wp14:anchorId="68EB4D15" wp14:editId="25F9104C">
            <wp:extent cx="5572125" cy="5752465"/>
            <wp:effectExtent l="0" t="0" r="952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250"/>
                    <a:stretch/>
                  </pic:blipFill>
                  <pic:spPr bwMode="auto">
                    <a:xfrm>
                      <a:off x="0" y="0"/>
                      <a:ext cx="5572125" cy="5752465"/>
                    </a:xfrm>
                    <a:prstGeom prst="rect">
                      <a:avLst/>
                    </a:prstGeom>
                    <a:ln>
                      <a:noFill/>
                    </a:ln>
                    <a:extLst>
                      <a:ext uri="{53640926-AAD7-44D8-BBD7-CCE9431645EC}">
                        <a14:shadowObscured xmlns:a14="http://schemas.microsoft.com/office/drawing/2010/main"/>
                      </a:ext>
                    </a:extLst>
                  </pic:spPr>
                </pic:pic>
              </a:graphicData>
            </a:graphic>
          </wp:inline>
        </w:drawing>
      </w:r>
    </w:p>
    <w:p w:rsidR="00374654" w:rsidRDefault="00374654" w:rsidP="00374654">
      <w:pPr>
        <w:jc w:val="center"/>
      </w:pPr>
      <w:r>
        <w:t xml:space="preserve">Fig 3.10: </w:t>
      </w:r>
      <w:r w:rsidR="00C41789">
        <w:t>Improved Density Based KNN</w:t>
      </w:r>
    </w:p>
    <w:p w:rsidR="00374654" w:rsidRDefault="00374654" w:rsidP="00507517">
      <w:pPr>
        <w:ind w:left="0"/>
        <w:jc w:val="center"/>
      </w:pPr>
    </w:p>
    <w:p w:rsidR="001C1947" w:rsidRPr="00A2076D" w:rsidRDefault="001C1947" w:rsidP="00507517">
      <w:pPr>
        <w:ind w:left="0"/>
        <w:jc w:val="center"/>
      </w:pPr>
    </w:p>
    <w:p w:rsidR="00FF2F2E" w:rsidRDefault="00CC5077" w:rsidP="00072692">
      <w:pPr>
        <w:pStyle w:val="Heading1"/>
        <w:rPr>
          <w:sz w:val="32"/>
          <w:szCs w:val="32"/>
        </w:rPr>
      </w:pPr>
      <w:bookmarkStart w:id="21" w:name="_Toc479713681"/>
      <w:r>
        <w:rPr>
          <w:sz w:val="32"/>
          <w:szCs w:val="32"/>
        </w:rPr>
        <w:lastRenderedPageBreak/>
        <w:t>Chapter</w:t>
      </w:r>
      <w:r w:rsidR="00BE4498">
        <w:rPr>
          <w:sz w:val="32"/>
          <w:szCs w:val="32"/>
        </w:rPr>
        <w:t xml:space="preserve"> 4</w:t>
      </w:r>
      <w:r w:rsidR="00BE4498" w:rsidRPr="00913511">
        <w:rPr>
          <w:sz w:val="32"/>
          <w:szCs w:val="32"/>
        </w:rPr>
        <w:t xml:space="preserve">: </w:t>
      </w:r>
      <w:r w:rsidR="002C33CB">
        <w:rPr>
          <w:sz w:val="32"/>
          <w:szCs w:val="32"/>
        </w:rPr>
        <w:t>Evaluation</w:t>
      </w:r>
      <w:bookmarkEnd w:id="21"/>
    </w:p>
    <w:p w:rsidR="00B21A7D" w:rsidRPr="00B21A7D" w:rsidRDefault="00B21A7D" w:rsidP="00B21A7D"/>
    <w:p w:rsidR="009B63AF" w:rsidRDefault="00FC2952" w:rsidP="009641DB">
      <w:pPr>
        <w:pStyle w:val="Heading2"/>
        <w:numPr>
          <w:ilvl w:val="1"/>
          <w:numId w:val="36"/>
        </w:numPr>
      </w:pPr>
      <w:bookmarkStart w:id="22" w:name="_Toc479713682"/>
      <w:r>
        <w:t>Comparison of our KNN against Weka</w:t>
      </w:r>
      <w:bookmarkEnd w:id="22"/>
    </w:p>
    <w:p w:rsidR="006F0A8B" w:rsidRPr="006F0A8B" w:rsidRDefault="006F0A8B" w:rsidP="00783A48">
      <w:pPr>
        <w:spacing w:line="276" w:lineRule="auto"/>
      </w:pPr>
      <w:r>
        <w:t xml:space="preserve">We implemented KNN in order enhance it with recommendations from </w:t>
      </w:r>
      <w:r w:rsidR="00143883">
        <w:t xml:space="preserve">referenced research papers. Below is the </w:t>
      </w:r>
      <w:r w:rsidR="002E6CC7">
        <w:t xml:space="preserve">evaluation of the classification performance measured by F-Score. We compare our version of KNN against Weka. </w:t>
      </w:r>
      <w:r w:rsidR="00C4229F">
        <w:t xml:space="preserve">F-Measure has been calculated for dataset having varied count of features selected by filtering top N features </w:t>
      </w:r>
      <w:r w:rsidR="00522C99">
        <w:t>given by their TF-IDF score.</w:t>
      </w:r>
      <w:r w:rsidR="00C4229F">
        <w:t xml:space="preserve"> </w:t>
      </w:r>
    </w:p>
    <w:p w:rsidR="009641DB" w:rsidRDefault="00527334" w:rsidP="004441EA">
      <w:pPr>
        <w:pStyle w:val="ListParagraph"/>
        <w:ind w:left="90"/>
        <w:jc w:val="center"/>
      </w:pPr>
      <w:r w:rsidRPr="00527334">
        <w:rPr>
          <w:noProof/>
          <w:lang w:eastAsia="en-US"/>
        </w:rPr>
        <w:drawing>
          <wp:inline distT="0" distB="0" distL="0" distR="0" wp14:anchorId="7EB869EC" wp14:editId="216AAAC5">
            <wp:extent cx="5990567" cy="33147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7"/>
                    <a:srcRect b="13793"/>
                    <a:stretch/>
                  </pic:blipFill>
                  <pic:spPr bwMode="auto">
                    <a:xfrm>
                      <a:off x="0" y="0"/>
                      <a:ext cx="5998834" cy="3319274"/>
                    </a:xfrm>
                    <a:prstGeom prst="rect">
                      <a:avLst/>
                    </a:prstGeom>
                    <a:ln>
                      <a:noFill/>
                    </a:ln>
                    <a:extLst>
                      <a:ext uri="{53640926-AAD7-44D8-BBD7-CCE9431645EC}">
                        <a14:shadowObscured xmlns:a14="http://schemas.microsoft.com/office/drawing/2010/main"/>
                      </a:ext>
                    </a:extLst>
                  </pic:spPr>
                </pic:pic>
              </a:graphicData>
            </a:graphic>
          </wp:inline>
        </w:drawing>
      </w:r>
    </w:p>
    <w:p w:rsidR="004441EA" w:rsidRDefault="004441EA" w:rsidP="00527334">
      <w:pPr>
        <w:pStyle w:val="ListParagraph"/>
        <w:ind w:left="492"/>
        <w:jc w:val="center"/>
      </w:pPr>
    </w:p>
    <w:p w:rsidR="003735EB" w:rsidRDefault="00C431A7" w:rsidP="00527334">
      <w:pPr>
        <w:pStyle w:val="ListParagraph"/>
        <w:ind w:left="492"/>
        <w:jc w:val="center"/>
      </w:pPr>
      <w:r>
        <w:t>Fig 4.1: Comparison of KNN against Weka</w:t>
      </w:r>
    </w:p>
    <w:p w:rsidR="004441EA" w:rsidRDefault="004441EA" w:rsidP="00946173">
      <w:pPr>
        <w:ind w:left="90"/>
      </w:pPr>
    </w:p>
    <w:p w:rsidR="00946173" w:rsidRDefault="00F31B69" w:rsidP="00946173">
      <w:pPr>
        <w:ind w:left="90"/>
      </w:pPr>
      <w:r>
        <w:t xml:space="preserve">For above experiment the </w:t>
      </w:r>
      <w:r w:rsidR="00246155">
        <w:t>value of k for KNN was set to 10</w:t>
      </w:r>
      <w:r>
        <w:t xml:space="preserve">. </w:t>
      </w:r>
      <w:r w:rsidR="00946173">
        <w:t>As</w:t>
      </w:r>
      <w:r w:rsidR="00767A80">
        <w:t xml:space="preserve"> </w:t>
      </w:r>
      <w:r w:rsidR="00BC01B4">
        <w:t xml:space="preserve">we can see from the </w:t>
      </w:r>
      <w:r w:rsidR="00EA3065">
        <w:t>above plot, our implemented KNN was able to achieve performance like that offer</w:t>
      </w:r>
      <w:r w:rsidR="000978A4">
        <w:t>ed by Weka.</w:t>
      </w:r>
      <w:r>
        <w:t xml:space="preserve"> The best performance for classification was achieved by Weka when a dataset having 400 features was used with </w:t>
      </w:r>
      <w:r w:rsidR="00F1273A">
        <w:t>10</w:t>
      </w:r>
      <w:r w:rsidR="009E096A">
        <w:t xml:space="preserve"> nearest neighbor.</w:t>
      </w:r>
      <w:r w:rsidR="00E344F1">
        <w:t xml:space="preserve"> Our implemented version </w:t>
      </w:r>
      <w:r w:rsidR="00225F9F">
        <w:t xml:space="preserve">of KNN </w:t>
      </w:r>
      <w:r w:rsidR="008A4463">
        <w:t xml:space="preserve">achieved best </w:t>
      </w:r>
      <w:r w:rsidR="00C30891">
        <w:t xml:space="preserve">performance for dataset </w:t>
      </w:r>
      <w:r w:rsidR="00F1273A">
        <w:t>having 300 features and using 10</w:t>
      </w:r>
      <w:r w:rsidR="00C30891">
        <w:t xml:space="preserve"> nearest neighbor. </w:t>
      </w:r>
      <w:r w:rsidR="00B72A1B">
        <w:t xml:space="preserve">As we can see, Weka performed marginally better than </w:t>
      </w:r>
      <w:r w:rsidR="009E2D38">
        <w:t xml:space="preserve">our implementation of </w:t>
      </w:r>
      <w:r w:rsidR="00D236C4">
        <w:t xml:space="preserve">KNN algorithm. We </w:t>
      </w:r>
      <w:r w:rsidR="00227C50">
        <w:t xml:space="preserve">have </w:t>
      </w:r>
      <w:r w:rsidR="00D236C4">
        <w:t>use</w:t>
      </w:r>
      <w:r w:rsidR="00227C50">
        <w:t>d</w:t>
      </w:r>
      <w:r w:rsidR="00D236C4">
        <w:t xml:space="preserve"> our version of KNN for further experimentation.</w:t>
      </w:r>
    </w:p>
    <w:p w:rsidR="00B80692" w:rsidRDefault="00B80692" w:rsidP="00AA0D5A">
      <w:pPr>
        <w:ind w:left="0"/>
      </w:pPr>
    </w:p>
    <w:p w:rsidR="00220F09" w:rsidRDefault="00220F09" w:rsidP="00AA0D5A">
      <w:pPr>
        <w:ind w:left="0"/>
      </w:pPr>
    </w:p>
    <w:p w:rsidR="00220F09" w:rsidRDefault="00220F09" w:rsidP="00AA0D5A">
      <w:pPr>
        <w:ind w:left="0"/>
      </w:pPr>
    </w:p>
    <w:p w:rsidR="00220F09" w:rsidRDefault="00220F09" w:rsidP="00AA0D5A">
      <w:pPr>
        <w:ind w:left="0"/>
      </w:pPr>
    </w:p>
    <w:p w:rsidR="00220F09" w:rsidRDefault="00220F09" w:rsidP="00AA0D5A">
      <w:pPr>
        <w:ind w:left="0"/>
      </w:pPr>
    </w:p>
    <w:p w:rsidR="00753436" w:rsidRDefault="00753436" w:rsidP="00DB3088">
      <w:pPr>
        <w:pStyle w:val="Heading2"/>
        <w:numPr>
          <w:ilvl w:val="1"/>
          <w:numId w:val="36"/>
        </w:numPr>
      </w:pPr>
      <w:bookmarkStart w:id="23" w:name="_Toc479713683"/>
      <w:r>
        <w:t>Comparis</w:t>
      </w:r>
      <w:r w:rsidR="007E535B">
        <w:t>on of TF-IDF against TF-IDF-CI</w:t>
      </w:r>
      <w:r>
        <w:t xml:space="preserve"> </w:t>
      </w:r>
      <w:r w:rsidR="006508A5">
        <w:t xml:space="preserve">for </w:t>
      </w:r>
      <w:r>
        <w:t>classification</w:t>
      </w:r>
      <w:bookmarkEnd w:id="23"/>
    </w:p>
    <w:p w:rsidR="00574110" w:rsidRDefault="0015432B" w:rsidP="00D31DB8">
      <w:pPr>
        <w:spacing w:line="276" w:lineRule="auto"/>
      </w:pPr>
      <w:r>
        <w:t xml:space="preserve">As our next objective we evaluate, TF-IDF-CI against TF-IDF for its impact on </w:t>
      </w:r>
      <w:r w:rsidR="004637AB">
        <w:t>classification performance.</w:t>
      </w:r>
      <w:r w:rsidR="003D4900">
        <w:t xml:space="preserve"> To test this we used two datasets, one where the features were selected by filtering top N words scored by TF-IDF scheme and the other where the features were selected by filtering top N words scored by TF-IDF-CI method.</w:t>
      </w:r>
      <w:r w:rsidR="0034216D">
        <w:t xml:space="preserve">  The chart below shows the classification performance measured by </w:t>
      </w:r>
      <w:r w:rsidR="0042718A">
        <w:t>F-Score against dataset with different number of features.</w:t>
      </w:r>
    </w:p>
    <w:p w:rsidR="008E2315" w:rsidRPr="00AA0D5A" w:rsidRDefault="008E2315" w:rsidP="00D31DB8">
      <w:pPr>
        <w:spacing w:line="276" w:lineRule="auto"/>
      </w:pPr>
    </w:p>
    <w:p w:rsidR="00DB3088" w:rsidRDefault="00A13D74" w:rsidP="00A56410">
      <w:pPr>
        <w:pStyle w:val="ListParagraph"/>
        <w:ind w:left="90"/>
        <w:jc w:val="center"/>
      </w:pPr>
      <w:r w:rsidRPr="00A13D74">
        <w:rPr>
          <w:noProof/>
          <w:lang w:eastAsia="en-US"/>
        </w:rPr>
        <w:drawing>
          <wp:inline distT="0" distB="0" distL="0" distR="0" wp14:anchorId="5ED22DD9" wp14:editId="6A40F738">
            <wp:extent cx="5912815" cy="3362325"/>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rotWithShape="1">
                    <a:blip r:embed="rId38"/>
                    <a:srcRect l="1293" t="2797" r="1635" b="2156"/>
                    <a:stretch/>
                  </pic:blipFill>
                  <pic:spPr>
                    <a:xfrm>
                      <a:off x="0" y="0"/>
                      <a:ext cx="5935607" cy="3375286"/>
                    </a:xfrm>
                    <a:prstGeom prst="rect">
                      <a:avLst/>
                    </a:prstGeom>
                  </pic:spPr>
                </pic:pic>
              </a:graphicData>
            </a:graphic>
          </wp:inline>
        </w:drawing>
      </w:r>
    </w:p>
    <w:p w:rsidR="007600EF" w:rsidRDefault="007600EF" w:rsidP="00A13D74">
      <w:pPr>
        <w:pStyle w:val="ListParagraph"/>
        <w:ind w:left="492"/>
        <w:jc w:val="center"/>
      </w:pPr>
    </w:p>
    <w:p w:rsidR="008E2315" w:rsidRDefault="008E2315" w:rsidP="00221127">
      <w:pPr>
        <w:pStyle w:val="ListParagraph"/>
        <w:ind w:left="492"/>
        <w:jc w:val="center"/>
      </w:pPr>
    </w:p>
    <w:p w:rsidR="00221127" w:rsidRDefault="00221127" w:rsidP="00221127">
      <w:pPr>
        <w:pStyle w:val="ListParagraph"/>
        <w:ind w:left="492"/>
        <w:jc w:val="center"/>
      </w:pPr>
      <w:r>
        <w:t xml:space="preserve">Fig 4.2: Comparison of </w:t>
      </w:r>
      <w:r w:rsidR="007350D7">
        <w:t>TF-IDF against TF-IDF-CI</w:t>
      </w:r>
      <w:r w:rsidR="00BB088B">
        <w:t xml:space="preserve"> for their impact on classification performance</w:t>
      </w:r>
    </w:p>
    <w:p w:rsidR="005337C8" w:rsidRDefault="005337C8" w:rsidP="00365F49">
      <w:pPr>
        <w:pStyle w:val="ListParagraph"/>
        <w:spacing w:line="276" w:lineRule="auto"/>
        <w:ind w:left="90"/>
      </w:pPr>
    </w:p>
    <w:p w:rsidR="007600EF" w:rsidRDefault="00BC220C" w:rsidP="00365F49">
      <w:pPr>
        <w:pStyle w:val="ListParagraph"/>
        <w:spacing w:line="276" w:lineRule="auto"/>
        <w:ind w:left="90"/>
      </w:pPr>
      <w:r>
        <w:t xml:space="preserve">As we can see from the above plot that the classification performance significantly degrades as the number of features increase if TF-IDF is used. </w:t>
      </w:r>
      <w:r w:rsidR="00EE4C7D">
        <w:t xml:space="preserve">However, if TF-IDF-CI is used, increase in features does not significantly impact </w:t>
      </w:r>
      <w:r w:rsidR="00082BC4">
        <w:t xml:space="preserve">the classification </w:t>
      </w:r>
      <w:r w:rsidR="008D03B3">
        <w:t xml:space="preserve">performance. Also, </w:t>
      </w:r>
      <w:r w:rsidR="00000AA9">
        <w:t xml:space="preserve">we can see that </w:t>
      </w:r>
      <w:r w:rsidR="005431AE">
        <w:t xml:space="preserve">better performance result can be achieved with </w:t>
      </w:r>
      <w:r w:rsidR="003C5AA5">
        <w:t xml:space="preserve">TF-IDF-CI than </w:t>
      </w:r>
      <w:r w:rsidR="005431AE">
        <w:t xml:space="preserve">TF-IDF. </w:t>
      </w:r>
      <w:r w:rsidR="00B90776">
        <w:t xml:space="preserve">This validates the claim stated in </w:t>
      </w:r>
      <w:r w:rsidR="00146B3B">
        <w:t>[</w:t>
      </w:r>
      <w:r w:rsidR="00166EFF">
        <w:t>3</w:t>
      </w:r>
      <w:r w:rsidR="00146B3B">
        <w:t>]</w:t>
      </w:r>
      <w:r w:rsidR="00C362ED">
        <w:t xml:space="preserve"> regarding </w:t>
      </w:r>
      <w:r w:rsidR="009352D1">
        <w:t>classification performance improvement</w:t>
      </w:r>
      <w:r w:rsidR="007C0CE1">
        <w:t xml:space="preserve"> by use of TF-IDF-CI</w:t>
      </w:r>
      <w:r w:rsidR="00166EFF">
        <w:t>.</w:t>
      </w:r>
    </w:p>
    <w:p w:rsidR="007600EF" w:rsidRDefault="007600EF" w:rsidP="00A13D74">
      <w:pPr>
        <w:pStyle w:val="ListParagraph"/>
        <w:ind w:left="492"/>
        <w:jc w:val="center"/>
      </w:pPr>
    </w:p>
    <w:p w:rsidR="007600EF" w:rsidRDefault="007600EF" w:rsidP="00323A8C">
      <w:pPr>
        <w:pStyle w:val="ListParagraph"/>
        <w:ind w:left="492"/>
      </w:pPr>
    </w:p>
    <w:p w:rsidR="008650C6" w:rsidRDefault="0089188C" w:rsidP="00AB3A77">
      <w:pPr>
        <w:pStyle w:val="Heading2"/>
        <w:numPr>
          <w:ilvl w:val="1"/>
          <w:numId w:val="36"/>
        </w:numPr>
      </w:pPr>
      <w:bookmarkStart w:id="24" w:name="_Toc479713684"/>
      <w:r>
        <w:t>Evaluation of density based decision function</w:t>
      </w:r>
      <w:bookmarkEnd w:id="24"/>
      <w:r>
        <w:t xml:space="preserve"> </w:t>
      </w:r>
    </w:p>
    <w:p w:rsidR="00AB3A77" w:rsidRPr="00AB3A77" w:rsidRDefault="00E94C29" w:rsidP="0028351A">
      <w:pPr>
        <w:pStyle w:val="ListParagraph"/>
        <w:spacing w:line="276" w:lineRule="auto"/>
        <w:ind w:left="90"/>
      </w:pPr>
      <w:r>
        <w:t>Lastly,</w:t>
      </w:r>
      <w:r w:rsidR="00AB3A77">
        <w:t xml:space="preserve"> we evaluate the density based decision function </w:t>
      </w:r>
      <w:r w:rsidR="001B1C8F">
        <w:t xml:space="preserve">in KNN for its </w:t>
      </w:r>
      <w:r w:rsidR="005602EC">
        <w:t>impact</w:t>
      </w:r>
      <w:r w:rsidR="00831691">
        <w:t xml:space="preserve"> on performance</w:t>
      </w:r>
      <w:r w:rsidR="00031B4B">
        <w:t xml:space="preserve">. </w:t>
      </w:r>
      <w:r w:rsidR="001B1C8F">
        <w:t xml:space="preserve">Below is the plot of </w:t>
      </w:r>
      <w:r w:rsidR="00685C3D">
        <w:t>F-Measure vs Feature count for cosine similarity based KNN and density based KNN algorithm</w:t>
      </w:r>
      <w:r w:rsidR="005602EC">
        <w:t xml:space="preserve">. 25 nearest neighbors were used for this </w:t>
      </w:r>
      <w:r w:rsidR="00BA7114">
        <w:t>experiment</w:t>
      </w:r>
      <w:r w:rsidR="00675643">
        <w:t xml:space="preserve"> </w:t>
      </w:r>
      <w:r w:rsidR="00E34191">
        <w:t xml:space="preserve">and </w:t>
      </w:r>
      <w:r w:rsidR="00490427">
        <w:t>10-</w:t>
      </w:r>
      <w:r w:rsidR="00675643">
        <w:t>fold cross validation</w:t>
      </w:r>
      <w:r w:rsidR="00E34191">
        <w:t xml:space="preserve"> was used as test strategy</w:t>
      </w:r>
      <w:r w:rsidR="00BA7114">
        <w:t>.</w:t>
      </w:r>
    </w:p>
    <w:p w:rsidR="00475044" w:rsidRDefault="00475044" w:rsidP="00475044"/>
    <w:p w:rsidR="00C7409C" w:rsidRDefault="0077241A" w:rsidP="000207C9">
      <w:pPr>
        <w:jc w:val="center"/>
      </w:pPr>
      <w:r>
        <w:rPr>
          <w:noProof/>
          <w:lang w:eastAsia="en-US"/>
        </w:rPr>
        <w:drawing>
          <wp:inline distT="0" distB="0" distL="0" distR="0" wp14:anchorId="48F7E21D" wp14:editId="0F31242F">
            <wp:extent cx="6097388"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8455" b="14250"/>
                    <a:stretch/>
                  </pic:blipFill>
                  <pic:spPr bwMode="auto">
                    <a:xfrm>
                      <a:off x="0" y="0"/>
                      <a:ext cx="6102309" cy="3717748"/>
                    </a:xfrm>
                    <a:prstGeom prst="rect">
                      <a:avLst/>
                    </a:prstGeom>
                    <a:ln>
                      <a:noFill/>
                    </a:ln>
                    <a:extLst>
                      <a:ext uri="{53640926-AAD7-44D8-BBD7-CCE9431645EC}">
                        <a14:shadowObscured xmlns:a14="http://schemas.microsoft.com/office/drawing/2010/main"/>
                      </a:ext>
                    </a:extLst>
                  </pic:spPr>
                </pic:pic>
              </a:graphicData>
            </a:graphic>
          </wp:inline>
        </w:drawing>
      </w:r>
    </w:p>
    <w:p w:rsidR="00C7409C" w:rsidRDefault="003D7AF1" w:rsidP="000207C9">
      <w:pPr>
        <w:jc w:val="center"/>
      </w:pPr>
      <w:r>
        <w:t xml:space="preserve">Fig 4.3: </w:t>
      </w:r>
      <w:r w:rsidR="00C16767">
        <w:t xml:space="preserve">Comparison of KNN and </w:t>
      </w:r>
      <w:r w:rsidR="000207C9">
        <w:t>DBKNN</w:t>
      </w:r>
    </w:p>
    <w:p w:rsidR="00C7409C" w:rsidRDefault="00A62EEB" w:rsidP="0028351A">
      <w:pPr>
        <w:spacing w:line="276" w:lineRule="auto"/>
        <w:ind w:left="0"/>
      </w:pPr>
      <w:r>
        <w:t xml:space="preserve">As we can see from the above plot, </w:t>
      </w:r>
      <w:r w:rsidR="00BA6DFF">
        <w:t>DBKNN performed marginally better than the KNN.</w:t>
      </w:r>
      <w:r w:rsidR="006129A3">
        <w:t xml:space="preserve"> </w:t>
      </w:r>
      <w:r w:rsidR="00340723">
        <w:t>Using KNN we achieved a maximum F-score of 0.94 however when 400 features were used in the dataset. For the same number of features DBKNN achieved marginally higher F-Score</w:t>
      </w:r>
      <w:r w:rsidR="00AD0A05">
        <w:t xml:space="preserve"> </w:t>
      </w:r>
      <w:r w:rsidR="00340723">
        <w:t xml:space="preserve">(slightly above 0.95). DBKNN achieved a </w:t>
      </w:r>
      <w:r w:rsidR="00FF6221">
        <w:t xml:space="preserve">maximum F-score of </w:t>
      </w:r>
      <w:r w:rsidR="00490427">
        <w:t>0.96</w:t>
      </w:r>
      <w:r w:rsidR="008345FB">
        <w:t xml:space="preserve"> when 500 feature were used in the dataset. </w:t>
      </w:r>
      <w:r w:rsidR="00A56365">
        <w:t>Based on</w:t>
      </w:r>
      <w:r w:rsidR="00F75188">
        <w:t xml:space="preserve"> the</w:t>
      </w:r>
      <w:r w:rsidR="001729E6">
        <w:t xml:space="preserve"> above plot we can conclude that DBKNN performed marginally better than KNN. This validates the claim stated in</w:t>
      </w:r>
      <w:r w:rsidR="008D1E28">
        <w:t xml:space="preserve"> </w:t>
      </w:r>
      <w:r w:rsidR="001729E6">
        <w:t>[</w:t>
      </w:r>
      <w:r w:rsidR="00E87B85">
        <w:t>1</w:t>
      </w:r>
      <w:r w:rsidR="001729E6">
        <w:t>]</w:t>
      </w:r>
      <w:r w:rsidR="008D1E28">
        <w:t xml:space="preserve"> regarding KNN classification </w:t>
      </w:r>
      <w:r w:rsidR="006D2C80">
        <w:t xml:space="preserve">performance improvement using density based </w:t>
      </w:r>
      <w:r w:rsidR="008D1E28">
        <w:t>KNN.</w:t>
      </w:r>
    </w:p>
    <w:p w:rsidR="00C7409C" w:rsidRDefault="00C7409C" w:rsidP="0028351A">
      <w:pPr>
        <w:spacing w:line="276" w:lineRule="auto"/>
      </w:pPr>
    </w:p>
    <w:p w:rsidR="00C7409C" w:rsidRDefault="00C7409C" w:rsidP="00475044"/>
    <w:p w:rsidR="00681D91" w:rsidRDefault="00681D91" w:rsidP="00475044"/>
    <w:p w:rsidR="00724613" w:rsidRDefault="00724613" w:rsidP="00724613">
      <w:pPr>
        <w:pStyle w:val="Heading1"/>
        <w:rPr>
          <w:sz w:val="32"/>
          <w:szCs w:val="32"/>
        </w:rPr>
      </w:pPr>
      <w:bookmarkStart w:id="25" w:name="_Toc479713685"/>
      <w:r>
        <w:rPr>
          <w:sz w:val="32"/>
          <w:szCs w:val="32"/>
        </w:rPr>
        <w:lastRenderedPageBreak/>
        <w:t>Chapter</w:t>
      </w:r>
      <w:r w:rsidR="00FF0436">
        <w:rPr>
          <w:sz w:val="32"/>
          <w:szCs w:val="32"/>
        </w:rPr>
        <w:t xml:space="preserve"> 5</w:t>
      </w:r>
      <w:r w:rsidRPr="00913511">
        <w:rPr>
          <w:sz w:val="32"/>
          <w:szCs w:val="32"/>
        </w:rPr>
        <w:t xml:space="preserve">: </w:t>
      </w:r>
      <w:r w:rsidR="004A6F89">
        <w:rPr>
          <w:sz w:val="32"/>
          <w:szCs w:val="32"/>
        </w:rPr>
        <w:t>Conclusion</w:t>
      </w:r>
      <w:r w:rsidR="00117457">
        <w:rPr>
          <w:sz w:val="32"/>
          <w:szCs w:val="32"/>
        </w:rPr>
        <w:t xml:space="preserve"> and Future Work</w:t>
      </w:r>
      <w:bookmarkEnd w:id="25"/>
    </w:p>
    <w:p w:rsidR="004C30CE" w:rsidRPr="004C30CE" w:rsidRDefault="004C30CE" w:rsidP="004C30CE">
      <w:bookmarkStart w:id="26" w:name="_GoBack"/>
      <w:bookmarkEnd w:id="26"/>
    </w:p>
    <w:p w:rsidR="000A7F68" w:rsidRDefault="00BB270D" w:rsidP="00B33B8D">
      <w:pPr>
        <w:spacing w:line="276" w:lineRule="auto"/>
      </w:pPr>
      <w:r>
        <w:t xml:space="preserve">In this project, we used </w:t>
      </w:r>
      <w:r w:rsidR="00C5167C">
        <w:t xml:space="preserve">KNN algorithm to classify web documents. Standard implementation of KNN was found to perform </w:t>
      </w:r>
      <w:r w:rsidR="00845779">
        <w:t>well</w:t>
      </w:r>
      <w:r w:rsidR="00C5167C">
        <w:t xml:space="preserve">, by achieving approximately 0.8 F-Score. </w:t>
      </w:r>
      <w:r w:rsidR="00E42B5B">
        <w:t xml:space="preserve">We </w:t>
      </w:r>
      <w:r w:rsidR="00EC190A">
        <w:t xml:space="preserve">further </w:t>
      </w:r>
      <w:r w:rsidR="005132EB">
        <w:t xml:space="preserve">implemented </w:t>
      </w:r>
      <w:r>
        <w:t xml:space="preserve">two recommendations to improve the performance of KNN </w:t>
      </w:r>
      <w:r w:rsidR="0023791A">
        <w:t>algorithm</w:t>
      </w:r>
      <w:r>
        <w:t xml:space="preserve"> </w:t>
      </w:r>
      <w:r w:rsidR="00575CDA">
        <w:t>to classify</w:t>
      </w:r>
      <w:r w:rsidR="00937C40">
        <w:t xml:space="preserve"> </w:t>
      </w:r>
      <w:r>
        <w:t>web documents.</w:t>
      </w:r>
      <w:r w:rsidR="003421C3">
        <w:t xml:space="preserve"> The first recommendation </w:t>
      </w:r>
      <w:r w:rsidR="0024220D">
        <w:t xml:space="preserve">focused on </w:t>
      </w:r>
      <w:r w:rsidR="00575CDA">
        <w:t>improving classification performance by improving</w:t>
      </w:r>
      <w:r w:rsidR="009922FF">
        <w:t xml:space="preserve"> feature selection</w:t>
      </w:r>
      <w:r w:rsidR="0079719B">
        <w:t xml:space="preserve"> using TF-IDF-CI </w:t>
      </w:r>
      <w:r w:rsidR="004B1B06">
        <w:t xml:space="preserve">algorithm </w:t>
      </w:r>
      <w:r w:rsidR="0079719B">
        <w:t xml:space="preserve">to score weight of </w:t>
      </w:r>
      <w:r w:rsidR="00940DA6">
        <w:t>feature</w:t>
      </w:r>
      <w:r w:rsidR="002A2FEF">
        <w:t>s</w:t>
      </w:r>
      <w:r w:rsidR="00940DA6">
        <w:t xml:space="preserve"> or </w:t>
      </w:r>
      <w:r w:rsidR="0079719B">
        <w:t>words</w:t>
      </w:r>
      <w:r w:rsidR="007C1B7E">
        <w:t xml:space="preserve">. </w:t>
      </w:r>
      <w:r w:rsidR="00660416">
        <w:t>Through our implementation</w:t>
      </w:r>
      <w:r w:rsidR="007F2772">
        <w:t>,</w:t>
      </w:r>
      <w:r w:rsidR="00660416">
        <w:t xml:space="preserve"> we </w:t>
      </w:r>
      <w:r w:rsidR="00512678">
        <w:t>found this approach</w:t>
      </w:r>
      <w:r w:rsidR="00FD31EB">
        <w:t xml:space="preserve"> to significantly </w:t>
      </w:r>
      <w:r w:rsidR="007C1B7E">
        <w:t>improve</w:t>
      </w:r>
      <w:r w:rsidR="00FD31EB">
        <w:t xml:space="preserve"> the classification performance</w:t>
      </w:r>
      <w:r w:rsidR="007C1B7E">
        <w:t>.</w:t>
      </w:r>
      <w:r w:rsidR="009922FF">
        <w:t xml:space="preserve"> </w:t>
      </w:r>
      <w:r w:rsidR="00B9097B">
        <w:t>The second recommendation stated use of density based decision function in KNN to mitigate adverse effect of uneven distribution of data in training set</w:t>
      </w:r>
      <w:r w:rsidR="00FC3CC2">
        <w:t xml:space="preserve"> on classification performance</w:t>
      </w:r>
      <w:r w:rsidR="00EE2D2D">
        <w:t>.</w:t>
      </w:r>
      <w:r w:rsidR="00BB09EE">
        <w:t xml:space="preserve"> In our work, we found that </w:t>
      </w:r>
      <w:r w:rsidR="009152F0">
        <w:t xml:space="preserve">the </w:t>
      </w:r>
      <w:r w:rsidR="00332E75">
        <w:t>density based decision function improves the performance of KNN algorithm but only by a small margin.</w:t>
      </w:r>
      <w:r w:rsidR="00FC3CC2">
        <w:t xml:space="preserve"> </w:t>
      </w:r>
    </w:p>
    <w:p w:rsidR="009F17AD" w:rsidRPr="000A7F68" w:rsidRDefault="009F17AD" w:rsidP="00B33B8D">
      <w:pPr>
        <w:spacing w:line="276" w:lineRule="auto"/>
      </w:pPr>
      <w:r>
        <w:t>For future work</w:t>
      </w:r>
      <w:r w:rsidR="00515A5C">
        <w:t>,</w:t>
      </w:r>
      <w:r w:rsidR="009075AB">
        <w:t xml:space="preserve"> we can test </w:t>
      </w:r>
      <w:r w:rsidR="00342631">
        <w:t xml:space="preserve">the classifier on different datasets and benchmark its performance </w:t>
      </w:r>
      <w:r w:rsidR="00FE7E07">
        <w:t xml:space="preserve">against </w:t>
      </w:r>
      <w:r w:rsidR="00161BB6">
        <w:t>large number of documents.</w:t>
      </w:r>
    </w:p>
    <w:p w:rsidR="000A7F68" w:rsidRDefault="000A7F68" w:rsidP="009B63AF"/>
    <w:p w:rsidR="001601A1" w:rsidRDefault="001601A1" w:rsidP="009B63AF"/>
    <w:p w:rsidR="001601A1" w:rsidRDefault="001601A1">
      <w:pPr>
        <w:spacing w:before="0" w:after="240" w:line="252" w:lineRule="auto"/>
        <w:ind w:left="0" w:right="0"/>
        <w:jc w:val="left"/>
      </w:pPr>
      <w:r>
        <w:br w:type="page"/>
      </w:r>
    </w:p>
    <w:sdt>
      <w:sdtPr>
        <w:rPr>
          <w:sz w:val="22"/>
        </w:rPr>
        <w:id w:val="-982076456"/>
        <w:docPartObj>
          <w:docPartGallery w:val="Bibliographies"/>
          <w:docPartUnique/>
        </w:docPartObj>
      </w:sdtPr>
      <w:sdtEndPr>
        <w:rPr>
          <w:b/>
          <w:bCs/>
          <w:noProof/>
        </w:rPr>
      </w:sdtEndPr>
      <w:sdtContent>
        <w:p w:rsidR="00102B23" w:rsidRPr="009922FF" w:rsidRDefault="00FF2F2E" w:rsidP="001601A1">
          <w:pPr>
            <w:rPr>
              <w:rFonts w:eastAsiaTheme="majorEastAsia" w:cstheme="majorBidi"/>
              <w:color w:val="548AB7" w:themeColor="accent1" w:themeShade="BF"/>
              <w:sz w:val="32"/>
              <w:szCs w:val="32"/>
            </w:rPr>
          </w:pPr>
          <w:r w:rsidRPr="009922FF">
            <w:rPr>
              <w:rFonts w:eastAsiaTheme="majorEastAsia" w:cstheme="majorBidi"/>
              <w:color w:val="548AB7" w:themeColor="accent1" w:themeShade="BF"/>
              <w:sz w:val="32"/>
              <w:szCs w:val="32"/>
            </w:rPr>
            <w:t>Re</w:t>
          </w:r>
          <w:r w:rsidR="00102B23" w:rsidRPr="009922FF">
            <w:rPr>
              <w:rFonts w:eastAsiaTheme="majorEastAsia" w:cstheme="majorBidi"/>
              <w:color w:val="548AB7" w:themeColor="accent1" w:themeShade="BF"/>
              <w:sz w:val="32"/>
              <w:szCs w:val="32"/>
            </w:rPr>
            <w:t>ferences</w:t>
          </w:r>
        </w:p>
        <w:p w:rsidR="0060196E" w:rsidRPr="00126CF5" w:rsidRDefault="0060196E" w:rsidP="001601A1">
          <w:pPr>
            <w:rPr>
              <w:sz w:val="22"/>
            </w:rPr>
          </w:pPr>
          <w:r w:rsidRPr="00126CF5">
            <w:rPr>
              <w:sz w:val="22"/>
            </w:rPr>
            <w:t>[1]"An improved KNN text classification algorithm based on density - IEEE Xplore Document",Ieeexplore.ieee.org, 2017. [Online]. Available: http://ieeexplore.ieee.org/stamp/stamp.jsp?arnumber=6045043.[Accessed: 11- Apr- 2017].</w:t>
          </w:r>
        </w:p>
        <w:p w:rsidR="0060196E" w:rsidRPr="00126CF5" w:rsidRDefault="0060196E" w:rsidP="001601A1">
          <w:pPr>
            <w:rPr>
              <w:sz w:val="22"/>
            </w:rPr>
          </w:pPr>
          <w:r w:rsidRPr="00126CF5">
            <w:rPr>
              <w:sz w:val="22"/>
            </w:rPr>
            <w:t>[2]"6. Learning to Classify Text", Nltk.org, 2017. [Online]. Available: http://www.nltk.org/book/ch06.html. [Accessed: 11- Apr- 2017].</w:t>
          </w:r>
        </w:p>
        <w:p w:rsidR="0060196E" w:rsidRPr="00126CF5" w:rsidRDefault="0060196E" w:rsidP="001601A1">
          <w:pPr>
            <w:rPr>
              <w:sz w:val="22"/>
            </w:rPr>
          </w:pPr>
          <w:r w:rsidRPr="00126CF5">
            <w:rPr>
              <w:sz w:val="22"/>
            </w:rPr>
            <w:t>[3]"Improvement and Application of TF•IDF Method Based on Text Classification - IEEE Xplore Document",Ieeexplore.ieee.org, 2017. [Online]. Available: http://ieeexplore.ieee.org/document/5566113/. [Accessed: 11-Apr- 2017].</w:t>
          </w:r>
        </w:p>
        <w:p w:rsidR="0060196E" w:rsidRPr="00126CF5" w:rsidRDefault="0060196E" w:rsidP="001601A1">
          <w:pPr>
            <w:rPr>
              <w:sz w:val="22"/>
            </w:rPr>
          </w:pPr>
          <w:r w:rsidRPr="00126CF5">
            <w:rPr>
              <w:sz w:val="22"/>
            </w:rPr>
            <w:t>[4]"Web Mining Data - UW-CAN-DATASET", Pami.uwaterloo.ca, 2017. [Online]. Available:</w:t>
          </w:r>
        </w:p>
        <w:p w:rsidR="0060196E" w:rsidRPr="00126CF5" w:rsidRDefault="0060196E" w:rsidP="001601A1">
          <w:pPr>
            <w:rPr>
              <w:sz w:val="22"/>
            </w:rPr>
          </w:pPr>
          <w:r w:rsidRPr="00126CF5">
            <w:rPr>
              <w:sz w:val="22"/>
            </w:rPr>
            <w:t>http://pami.uwaterloo.ca/~hammouda/webdata/. [Accessed: 07- Apr- 2017].</w:t>
          </w:r>
        </w:p>
        <w:p w:rsidR="0060196E" w:rsidRPr="00126CF5" w:rsidRDefault="0060196E" w:rsidP="001601A1">
          <w:pPr>
            <w:rPr>
              <w:sz w:val="22"/>
            </w:rPr>
          </w:pPr>
          <w:r w:rsidRPr="00126CF5">
            <w:rPr>
              <w:sz w:val="22"/>
            </w:rPr>
            <w:t>[5]"Tf–idf", En.wikipedia.org, 2017. [Online]. Available: https://en.wikipedia.org/wiki/Tf%E2%80%93idf. [Accessed: 11- Apr- 2017].</w:t>
          </w:r>
        </w:p>
        <w:p w:rsidR="0060196E" w:rsidRPr="00126CF5" w:rsidRDefault="0060196E" w:rsidP="001601A1">
          <w:pPr>
            <w:rPr>
              <w:sz w:val="22"/>
            </w:rPr>
          </w:pPr>
          <w:r w:rsidRPr="00126CF5">
            <w:rPr>
              <w:sz w:val="22"/>
            </w:rPr>
            <w:t>[6]"Vector space model", En.wikipedia.org, 2017. [Online]. Available: https://en.wikipedia.org/wiki/Vector_space_model. [Accessed: 11- Apr- 2017].</w:t>
          </w:r>
        </w:p>
        <w:p w:rsidR="0060196E" w:rsidRPr="00126CF5" w:rsidRDefault="0060196E" w:rsidP="001601A1">
          <w:pPr>
            <w:rPr>
              <w:sz w:val="22"/>
            </w:rPr>
          </w:pPr>
          <w:r w:rsidRPr="00126CF5">
            <w:rPr>
              <w:sz w:val="22"/>
            </w:rPr>
            <w:t>[7]"k nearest neighbor", Nlp.stanford.edu, 2017. [Online]. Available: https://nlp.stanford.edu/IR-book/html/htmledition/k-nearest-neighbor-1.html. [Accessed: 11- Apr- 2017].</w:t>
          </w:r>
        </w:p>
        <w:p w:rsidR="0060196E" w:rsidRPr="00126CF5" w:rsidRDefault="0060196E" w:rsidP="001601A1">
          <w:pPr>
            <w:rPr>
              <w:sz w:val="22"/>
            </w:rPr>
          </w:pPr>
          <w:r w:rsidRPr="00126CF5">
            <w:rPr>
              <w:sz w:val="22"/>
            </w:rPr>
            <w:t>[8]"Cosine similarity", En.wikipedia.org, 2017. [Online]. Available: https://en.wikipedia.org/wiki/Cosine_similarity. [Accessed: 11- Apr- 2017].</w:t>
          </w:r>
        </w:p>
        <w:p w:rsidR="0060196E" w:rsidRPr="00126CF5" w:rsidRDefault="0060196E" w:rsidP="001601A1">
          <w:pPr>
            <w:rPr>
              <w:sz w:val="22"/>
            </w:rPr>
          </w:pPr>
          <w:r w:rsidRPr="00126CF5">
            <w:rPr>
              <w:sz w:val="22"/>
            </w:rPr>
            <w:t>[9]C.  Perone, "Machine Learning :: Cosine Similarity for Vector Space Models (Part III) | Terra Incognita", Blog.christianperone.com, 2017. [Online]. Available: http://blog.christianperone.com/2013/09/machine-learning-cosine-similarity-for-vector-space-models-part-iii. [Accessed: 11- Apr- 2017].</w:t>
          </w:r>
        </w:p>
        <w:p w:rsidR="0060196E" w:rsidRPr="00126CF5" w:rsidRDefault="0060196E" w:rsidP="001601A1">
          <w:pPr>
            <w:rPr>
              <w:sz w:val="22"/>
            </w:rPr>
          </w:pPr>
          <w:r w:rsidRPr="00126CF5">
            <w:rPr>
              <w:sz w:val="22"/>
            </w:rPr>
            <w:t>[10]"F1 score", En.wikipedia.org, 2017. [Online]. Available: https://en.wikipedia.org/wiki/F1_score. [Accessed: 11- Apr- 2017].</w:t>
          </w:r>
        </w:p>
        <w:p w:rsidR="0060196E" w:rsidRPr="00126CF5" w:rsidRDefault="0060196E" w:rsidP="001601A1">
          <w:pPr>
            <w:rPr>
              <w:sz w:val="22"/>
            </w:rPr>
          </w:pPr>
          <w:r w:rsidRPr="00126CF5">
            <w:rPr>
              <w:sz w:val="22"/>
            </w:rPr>
            <w:t>[11]"Cross-validation (statistics)", En.wikipedia.org, 2017. [Online]. Available: https://en.wikipedia.org/wiki/Cross-validation_(statistics). [Accessed: 11- Apr- 2017].</w:t>
          </w:r>
        </w:p>
        <w:p w:rsidR="0060196E" w:rsidRPr="00126CF5" w:rsidRDefault="0060196E" w:rsidP="001601A1">
          <w:pPr>
            <w:rPr>
              <w:sz w:val="22"/>
            </w:rPr>
          </w:pPr>
          <w:r w:rsidRPr="00126CF5">
            <w:rPr>
              <w:sz w:val="22"/>
            </w:rPr>
            <w:t>[12]"CS231n Convolutional Neural Networks for Visual Recognition", Cs231n.github.io, 2017. [Online]. Available: http://cs231n.github.io/classification/. [Accessed: 11- Apr- 2017]</w:t>
          </w:r>
        </w:p>
        <w:p w:rsidR="0060196E" w:rsidRPr="00126CF5" w:rsidRDefault="0060196E" w:rsidP="001601A1">
          <w:pPr>
            <w:rPr>
              <w:sz w:val="22"/>
            </w:rPr>
          </w:pPr>
          <w:r w:rsidRPr="00126CF5">
            <w:rPr>
              <w:sz w:val="22"/>
            </w:rPr>
            <w:t>[13]Chen T, Xie Y Q. Review of Feature Reduction method in Text Categorization [J]. Journal of Information, 2005,24 (6): 690-684.</w:t>
          </w:r>
        </w:p>
        <w:p w:rsidR="0060196E" w:rsidRPr="00126CF5" w:rsidRDefault="0060196E" w:rsidP="001601A1">
          <w:pPr>
            <w:rPr>
              <w:sz w:val="22"/>
            </w:rPr>
          </w:pPr>
          <w:r w:rsidRPr="00126CF5">
            <w:rPr>
              <w:sz w:val="22"/>
            </w:rPr>
            <w:t>[14]Salton G, Wong A, Yang C S. A vector space model for information retrieval[J].Communications of the ACM, 1975,18(11):613-620.</w:t>
          </w:r>
        </w:p>
        <w:p w:rsidR="0083191F" w:rsidRDefault="0060196E" w:rsidP="001601A1">
          <w:pPr>
            <w:rPr>
              <w:b/>
              <w:bCs/>
              <w:noProof/>
              <w:sz w:val="22"/>
            </w:rPr>
          </w:pPr>
          <w:r w:rsidRPr="00126CF5">
            <w:rPr>
              <w:sz w:val="22"/>
            </w:rPr>
            <w:t>[15]Chen Z G, He B L, Sun Y H, Zheng X S. Research and Implementation of text classification system based on vector space model[J]. Journal of Chinese Information, 2005,19 (1): 36 - 41.</w:t>
          </w:r>
        </w:p>
      </w:sdtContent>
    </w:sdt>
    <w:p w:rsidR="006407D4" w:rsidRDefault="006407D4" w:rsidP="001601A1">
      <w:pPr>
        <w:rPr>
          <w:noProof/>
          <w:sz w:val="22"/>
        </w:rPr>
      </w:pPr>
      <w:r w:rsidRPr="006407D4">
        <w:rPr>
          <w:noProof/>
          <w:sz w:val="22"/>
        </w:rPr>
        <w:t>[16]"Weka 3 - Data Mining with Open Source Machine Learning Software in Java", Cs.waikato.ac.nz, 2017. [Online]. Available: http://www.cs.waikato.ac.nz/ml/weka/. [Accessed: 11- Apr- 2017].</w:t>
      </w:r>
    </w:p>
    <w:p w:rsidR="005059F1" w:rsidRPr="00126CF5" w:rsidRDefault="005059F1" w:rsidP="001601A1">
      <w:pPr>
        <w:rPr>
          <w:noProof/>
          <w:sz w:val="22"/>
        </w:rPr>
      </w:pPr>
      <w:r w:rsidRPr="005059F1">
        <w:rPr>
          <w:noProof/>
          <w:sz w:val="22"/>
        </w:rPr>
        <w:t>[17]J. Vanschoren, "OpenML", OpenML: exploring machine learning better, together., 2017. [Online]. Available: https://www.openml.org/a/estimation-procedures/1. [Accessed: 11- Apr- 2017].</w:t>
      </w:r>
    </w:p>
    <w:sectPr w:rsidR="005059F1" w:rsidRPr="00126CF5">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462" w:rsidRDefault="00180462">
      <w:r>
        <w:separator/>
      </w:r>
    </w:p>
    <w:p w:rsidR="00180462" w:rsidRDefault="00180462"/>
  </w:endnote>
  <w:endnote w:type="continuationSeparator" w:id="0">
    <w:p w:rsidR="00180462" w:rsidRDefault="00180462">
      <w:r>
        <w:continuationSeparator/>
      </w:r>
    </w:p>
    <w:p w:rsidR="00180462" w:rsidRDefault="001804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23ECA" w:rsidTr="0056436F">
      <w:trPr>
        <w:trHeight w:hRule="exact" w:val="115"/>
        <w:jc w:val="center"/>
      </w:trPr>
      <w:tc>
        <w:tcPr>
          <w:tcW w:w="4686" w:type="dxa"/>
          <w:shd w:val="clear" w:color="auto" w:fill="D9D9D9" w:themeFill="background1" w:themeFillShade="D9"/>
          <w:tcMar>
            <w:top w:w="0" w:type="dxa"/>
            <w:bottom w:w="0" w:type="dxa"/>
          </w:tcMar>
        </w:tcPr>
        <w:p w:rsidR="00423ECA" w:rsidRDefault="00423ECA">
          <w:pPr>
            <w:pStyle w:val="Header"/>
            <w:rPr>
              <w:caps/>
              <w:sz w:val="18"/>
            </w:rPr>
          </w:pPr>
        </w:p>
      </w:tc>
      <w:tc>
        <w:tcPr>
          <w:tcW w:w="4674" w:type="dxa"/>
          <w:shd w:val="clear" w:color="auto" w:fill="D9D9D9" w:themeFill="background1" w:themeFillShade="D9"/>
          <w:tcMar>
            <w:top w:w="0" w:type="dxa"/>
            <w:bottom w:w="0" w:type="dxa"/>
          </w:tcMar>
        </w:tcPr>
        <w:p w:rsidR="00423ECA" w:rsidRDefault="00423ECA">
          <w:pPr>
            <w:pStyle w:val="Header"/>
            <w:rPr>
              <w:caps/>
              <w:sz w:val="18"/>
            </w:rPr>
          </w:pPr>
        </w:p>
      </w:tc>
    </w:tr>
    <w:tr w:rsidR="00423ECA">
      <w:trPr>
        <w:jc w:val="center"/>
      </w:trPr>
      <w:sdt>
        <w:sdtPr>
          <w:rPr>
            <w:rFonts w:cs="Times New Roman"/>
            <w:b/>
            <w:caps/>
            <w:color w:val="000000" w:themeColor="text1"/>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23ECA" w:rsidRPr="008B0CE7" w:rsidRDefault="00423ECA">
              <w:pPr>
                <w:pStyle w:val="Footer"/>
                <w:rPr>
                  <w:b/>
                  <w:caps/>
                  <w:color w:val="808080" w:themeColor="background1" w:themeShade="80"/>
                </w:rPr>
              </w:pPr>
              <w:r w:rsidRPr="005D4089">
                <w:rPr>
                  <w:rFonts w:cs="Times New Roman"/>
                  <w:b/>
                  <w:caps/>
                  <w:color w:val="000000" w:themeColor="text1"/>
                </w:rPr>
                <w:t>B00763592</w:t>
              </w:r>
              <w:r>
                <w:rPr>
                  <w:rFonts w:cs="Times New Roman"/>
                  <w:b/>
                  <w:caps/>
                  <w:color w:val="000000" w:themeColor="text1"/>
                </w:rPr>
                <w:t xml:space="preserve"> | B00756911</w:t>
              </w:r>
            </w:p>
          </w:tc>
        </w:sdtContent>
      </w:sdt>
      <w:tc>
        <w:tcPr>
          <w:tcW w:w="4674" w:type="dxa"/>
          <w:shd w:val="clear" w:color="auto" w:fill="auto"/>
          <w:vAlign w:val="center"/>
        </w:tcPr>
        <w:p w:rsidR="00423ECA" w:rsidRPr="008B0CE7" w:rsidRDefault="00423ECA">
          <w:pPr>
            <w:pStyle w:val="Footer"/>
            <w:jc w:val="right"/>
            <w:rPr>
              <w:rFonts w:cs="Times New Roman"/>
              <w:b/>
              <w:caps/>
              <w:color w:val="808080" w:themeColor="background1" w:themeShade="80"/>
            </w:rPr>
          </w:pPr>
          <w:r w:rsidRPr="00E628B9">
            <w:rPr>
              <w:rFonts w:cs="Times New Roman"/>
              <w:b/>
              <w:caps/>
              <w:color w:val="000000" w:themeColor="text1"/>
            </w:rPr>
            <w:fldChar w:fldCharType="begin"/>
          </w:r>
          <w:r w:rsidRPr="00E628B9">
            <w:rPr>
              <w:rFonts w:cs="Times New Roman"/>
              <w:b/>
              <w:caps/>
              <w:color w:val="000000" w:themeColor="text1"/>
            </w:rPr>
            <w:instrText xml:space="preserve"> PAGE   \* MERGEFORMAT </w:instrText>
          </w:r>
          <w:r w:rsidRPr="00E628B9">
            <w:rPr>
              <w:rFonts w:cs="Times New Roman"/>
              <w:b/>
              <w:caps/>
              <w:color w:val="000000" w:themeColor="text1"/>
            </w:rPr>
            <w:fldChar w:fldCharType="separate"/>
          </w:r>
          <w:r w:rsidR="004C30CE">
            <w:rPr>
              <w:rFonts w:cs="Times New Roman"/>
              <w:b/>
              <w:caps/>
              <w:noProof/>
              <w:color w:val="000000" w:themeColor="text1"/>
            </w:rPr>
            <w:t>21</w:t>
          </w:r>
          <w:r w:rsidRPr="00E628B9">
            <w:rPr>
              <w:rFonts w:cs="Times New Roman"/>
              <w:b/>
              <w:caps/>
              <w:noProof/>
              <w:color w:val="000000" w:themeColor="text1"/>
            </w:rPr>
            <w:fldChar w:fldCharType="end"/>
          </w:r>
        </w:p>
      </w:tc>
    </w:tr>
  </w:tbl>
  <w:p w:rsidR="00423ECA" w:rsidRDefault="00423E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462" w:rsidRDefault="00180462">
      <w:r>
        <w:separator/>
      </w:r>
    </w:p>
    <w:p w:rsidR="00180462" w:rsidRDefault="00180462"/>
  </w:footnote>
  <w:footnote w:type="continuationSeparator" w:id="0">
    <w:p w:rsidR="00180462" w:rsidRDefault="00180462">
      <w:r>
        <w:continuationSeparator/>
      </w:r>
    </w:p>
    <w:p w:rsidR="00180462" w:rsidRDefault="001804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ECA" w:rsidRPr="006D0268" w:rsidRDefault="00423ECA">
    <w:pPr>
      <w:pStyle w:val="Header"/>
      <w:rPr>
        <w:rFonts w:cs="Times New Roman"/>
        <w:b/>
      </w:rPr>
    </w:pPr>
    <w:r w:rsidRPr="006D0268">
      <w:rPr>
        <w:rFonts w:cs="Times New Roman"/>
        <w:b/>
      </w:rPr>
      <w:t>CSCI 6405</w:t>
    </w:r>
    <w:r w:rsidRPr="006D0268">
      <w:rPr>
        <w:rFonts w:cs="Times New Roman"/>
        <w:b/>
      </w:rPr>
      <w:ptab w:relativeTo="margin" w:alignment="center" w:leader="none"/>
    </w:r>
    <w:r>
      <w:rPr>
        <w:rFonts w:cs="Times New Roman"/>
        <w:b/>
      </w:rPr>
      <w:t>Winter 20</w:t>
    </w:r>
    <w:r w:rsidRPr="006D0268">
      <w:rPr>
        <w:rFonts w:cs="Times New Roman"/>
        <w:b/>
      </w:rPr>
      <w:t>17</w:t>
    </w:r>
    <w:r w:rsidRPr="006D0268">
      <w:rPr>
        <w:rFonts w:cs="Times New Roman"/>
        <w:b/>
      </w:rPr>
      <w:ptab w:relativeTo="margin" w:alignment="right" w:leader="none"/>
    </w:r>
    <w:r>
      <w:rPr>
        <w:rFonts w:cs="Times New Roman"/>
        <w:b/>
      </w:rPr>
      <w:t>Data Mining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823086"/>
    <w:multiLevelType w:val="hybridMultilevel"/>
    <w:tmpl w:val="8E4A565E"/>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7F023E0"/>
    <w:multiLevelType w:val="hybridMultilevel"/>
    <w:tmpl w:val="1EF02E9C"/>
    <w:lvl w:ilvl="0" w:tplc="BDA0256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08BF2E4D"/>
    <w:multiLevelType w:val="hybridMultilevel"/>
    <w:tmpl w:val="65BC5B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C54B7"/>
    <w:multiLevelType w:val="hybridMultilevel"/>
    <w:tmpl w:val="602E1E82"/>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11CE3048"/>
    <w:multiLevelType w:val="multilevel"/>
    <w:tmpl w:val="F73AF7CA"/>
    <w:lvl w:ilvl="0">
      <w:start w:val="2"/>
      <w:numFmt w:val="decimal"/>
      <w:lvlText w:val="%1"/>
      <w:lvlJc w:val="left"/>
      <w:pPr>
        <w:ind w:left="360" w:hanging="360"/>
      </w:pPr>
      <w:rPr>
        <w:rFonts w:hint="default"/>
      </w:rPr>
    </w:lvl>
    <w:lvl w:ilvl="1">
      <w:start w:val="2"/>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6" w15:restartNumberingAfterBreak="0">
    <w:nsid w:val="140B1638"/>
    <w:multiLevelType w:val="multilevel"/>
    <w:tmpl w:val="AFE098D4"/>
    <w:lvl w:ilvl="0">
      <w:start w:val="2"/>
      <w:numFmt w:val="decimal"/>
      <w:lvlText w:val="%1"/>
      <w:lvlJc w:val="left"/>
      <w:pPr>
        <w:ind w:left="375" w:hanging="375"/>
      </w:pPr>
      <w:rPr>
        <w:rFonts w:hint="default"/>
      </w:rPr>
    </w:lvl>
    <w:lvl w:ilvl="1">
      <w:start w:val="1"/>
      <w:numFmt w:val="decimal"/>
      <w:lvlText w:val="%1.%2"/>
      <w:lvlJc w:val="left"/>
      <w:pPr>
        <w:ind w:left="447" w:hanging="375"/>
      </w:pPr>
      <w:rPr>
        <w:rFonts w:hint="default"/>
      </w:rPr>
    </w:lvl>
    <w:lvl w:ilvl="2">
      <w:start w:val="1"/>
      <w:numFmt w:val="decimal"/>
      <w:pStyle w:val="Heading3"/>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7" w15:restartNumberingAfterBreak="0">
    <w:nsid w:val="14703C16"/>
    <w:multiLevelType w:val="hybridMultilevel"/>
    <w:tmpl w:val="F7BEE106"/>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16F55947"/>
    <w:multiLevelType w:val="multilevel"/>
    <w:tmpl w:val="FFD41A50"/>
    <w:lvl w:ilvl="0">
      <w:start w:val="1"/>
      <w:numFmt w:val="decimal"/>
      <w:lvlText w:val="%1."/>
      <w:lvlJc w:val="left"/>
      <w:pPr>
        <w:ind w:left="792" w:hanging="360"/>
      </w:p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9" w15:restartNumberingAfterBreak="0">
    <w:nsid w:val="1D4801C0"/>
    <w:multiLevelType w:val="multilevel"/>
    <w:tmpl w:val="8EAA81A6"/>
    <w:lvl w:ilvl="0">
      <w:start w:val="6"/>
      <w:numFmt w:val="decimal"/>
      <w:lvlText w:val="%1"/>
      <w:lvlJc w:val="left"/>
      <w:pPr>
        <w:ind w:left="375" w:hanging="375"/>
      </w:pPr>
      <w:rPr>
        <w:rFonts w:hint="default"/>
      </w:rPr>
    </w:lvl>
    <w:lvl w:ilvl="1">
      <w:start w:val="1"/>
      <w:numFmt w:val="decimal"/>
      <w:lvlText w:val="%1.%2"/>
      <w:lvlJc w:val="left"/>
      <w:pPr>
        <w:ind w:left="447" w:hanging="375"/>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0" w15:restartNumberingAfterBreak="0">
    <w:nsid w:val="1DE80613"/>
    <w:multiLevelType w:val="multilevel"/>
    <w:tmpl w:val="FFD41A50"/>
    <w:lvl w:ilvl="0">
      <w:start w:val="1"/>
      <w:numFmt w:val="decimal"/>
      <w:lvlText w:val="%1."/>
      <w:lvlJc w:val="left"/>
      <w:pPr>
        <w:ind w:left="792" w:hanging="360"/>
      </w:p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11" w15:restartNumberingAfterBreak="0">
    <w:nsid w:val="1EBB273D"/>
    <w:multiLevelType w:val="multilevel"/>
    <w:tmpl w:val="D27A4884"/>
    <w:lvl w:ilvl="0">
      <w:start w:val="1"/>
      <w:numFmt w:val="decimal"/>
      <w:lvlText w:val="%1."/>
      <w:lvlJc w:val="left"/>
      <w:pPr>
        <w:ind w:left="432" w:hanging="360"/>
      </w:pPr>
      <w:rPr>
        <w:rFonts w:hint="default"/>
      </w:rPr>
    </w:lvl>
    <w:lvl w:ilvl="1">
      <w:start w:val="2"/>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872" w:hanging="1800"/>
      </w:pPr>
      <w:rPr>
        <w:rFonts w:hint="default"/>
      </w:rPr>
    </w:lvl>
  </w:abstractNum>
  <w:abstractNum w:abstractNumId="12" w15:restartNumberingAfterBreak="0">
    <w:nsid w:val="210045C9"/>
    <w:multiLevelType w:val="hybridMultilevel"/>
    <w:tmpl w:val="D2C2092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20795"/>
    <w:multiLevelType w:val="hybridMultilevel"/>
    <w:tmpl w:val="184696B8"/>
    <w:lvl w:ilvl="0" w:tplc="6D3AD92C">
      <w:start w:val="1"/>
      <w:numFmt w:val="decimal"/>
      <w:lvlText w:val="%1."/>
      <w:lvlJc w:val="left"/>
      <w:pPr>
        <w:ind w:left="717" w:hanging="645"/>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299E41C4"/>
    <w:multiLevelType w:val="multilevel"/>
    <w:tmpl w:val="783CFFE0"/>
    <w:lvl w:ilvl="0">
      <w:start w:val="2"/>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6" w15:restartNumberingAfterBreak="0">
    <w:nsid w:val="2AD601C6"/>
    <w:multiLevelType w:val="multilevel"/>
    <w:tmpl w:val="8C82BA2C"/>
    <w:lvl w:ilvl="0">
      <w:start w:val="2"/>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7" w15:restartNumberingAfterBreak="0">
    <w:nsid w:val="385E1FFD"/>
    <w:multiLevelType w:val="multilevel"/>
    <w:tmpl w:val="AE14BFF6"/>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8" w15:restartNumberingAfterBreak="0">
    <w:nsid w:val="43607A12"/>
    <w:multiLevelType w:val="multilevel"/>
    <w:tmpl w:val="EEB41A4C"/>
    <w:lvl w:ilvl="0">
      <w:start w:val="1"/>
      <w:numFmt w:val="decimal"/>
      <w:lvlText w:val="%1."/>
      <w:lvlJc w:val="left"/>
      <w:pPr>
        <w:ind w:left="432" w:hanging="360"/>
      </w:pPr>
      <w:rPr>
        <w:rFonts w:hint="default"/>
      </w:rPr>
    </w:lvl>
    <w:lvl w:ilvl="1">
      <w:start w:val="1"/>
      <w:numFmt w:val="decimal"/>
      <w:isLgl/>
      <w:lvlText w:val="%1.%2"/>
      <w:lvlJc w:val="left"/>
      <w:pPr>
        <w:ind w:left="492" w:hanging="4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2232" w:hanging="2160"/>
      </w:pPr>
      <w:rPr>
        <w:rFonts w:hint="default"/>
      </w:rPr>
    </w:lvl>
  </w:abstractNum>
  <w:abstractNum w:abstractNumId="19" w15:restartNumberingAfterBreak="0">
    <w:nsid w:val="482C7DC2"/>
    <w:multiLevelType w:val="hybridMultilevel"/>
    <w:tmpl w:val="94946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91D56"/>
    <w:multiLevelType w:val="hybridMultilevel"/>
    <w:tmpl w:val="C39CB288"/>
    <w:lvl w:ilvl="0" w:tplc="C462902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15:restartNumberingAfterBreak="0">
    <w:nsid w:val="4A747B2A"/>
    <w:multiLevelType w:val="multilevel"/>
    <w:tmpl w:val="EEB41A4C"/>
    <w:lvl w:ilvl="0">
      <w:start w:val="1"/>
      <w:numFmt w:val="decimal"/>
      <w:lvlText w:val="%1."/>
      <w:lvlJc w:val="left"/>
      <w:pPr>
        <w:ind w:left="432" w:hanging="360"/>
      </w:pPr>
      <w:rPr>
        <w:rFonts w:hint="default"/>
      </w:rPr>
    </w:lvl>
    <w:lvl w:ilvl="1">
      <w:start w:val="1"/>
      <w:numFmt w:val="decimal"/>
      <w:isLgl/>
      <w:lvlText w:val="%1.%2"/>
      <w:lvlJc w:val="left"/>
      <w:pPr>
        <w:ind w:left="492" w:hanging="4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2232" w:hanging="2160"/>
      </w:pPr>
      <w:rPr>
        <w:rFonts w:hint="default"/>
      </w:rPr>
    </w:lvl>
  </w:abstractNum>
  <w:abstractNum w:abstractNumId="22" w15:restartNumberingAfterBreak="0">
    <w:nsid w:val="51F60C90"/>
    <w:multiLevelType w:val="hybridMultilevel"/>
    <w:tmpl w:val="E06C402C"/>
    <w:lvl w:ilvl="0" w:tplc="83B8970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54F33AEC"/>
    <w:multiLevelType w:val="multilevel"/>
    <w:tmpl w:val="A5449F1A"/>
    <w:lvl w:ilvl="0">
      <w:start w:val="1"/>
      <w:numFmt w:val="decimal"/>
      <w:lvlText w:val="%1."/>
      <w:lvlJc w:val="left"/>
      <w:pPr>
        <w:ind w:left="432" w:hanging="360"/>
      </w:pPr>
      <w:rPr>
        <w:rFonts w:hint="default"/>
      </w:rPr>
    </w:lvl>
    <w:lvl w:ilvl="1">
      <w:start w:val="2"/>
      <w:numFmt w:val="decimal"/>
      <w:isLgl/>
      <w:lvlText w:val="%1.%2"/>
      <w:lvlJc w:val="left"/>
      <w:pPr>
        <w:ind w:left="79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952" w:hanging="1080"/>
      </w:pPr>
      <w:rPr>
        <w:rFonts w:hint="default"/>
      </w:rPr>
    </w:lvl>
    <w:lvl w:ilvl="6">
      <w:start w:val="1"/>
      <w:numFmt w:val="decimal"/>
      <w:isLgl/>
      <w:lvlText w:val="%1.%2.%3.%4.%5.%6.%7"/>
      <w:lvlJc w:val="left"/>
      <w:pPr>
        <w:ind w:left="3672" w:hanging="1440"/>
      </w:pPr>
      <w:rPr>
        <w:rFonts w:hint="default"/>
      </w:rPr>
    </w:lvl>
    <w:lvl w:ilvl="7">
      <w:start w:val="1"/>
      <w:numFmt w:val="decimal"/>
      <w:isLgl/>
      <w:lvlText w:val="%1.%2.%3.%4.%5.%6.%7.%8"/>
      <w:lvlJc w:val="left"/>
      <w:pPr>
        <w:ind w:left="4032" w:hanging="1440"/>
      </w:pPr>
      <w:rPr>
        <w:rFonts w:hint="default"/>
      </w:rPr>
    </w:lvl>
    <w:lvl w:ilvl="8">
      <w:start w:val="1"/>
      <w:numFmt w:val="decimal"/>
      <w:isLgl/>
      <w:lvlText w:val="%1.%2.%3.%4.%5.%6.%7.%8.%9"/>
      <w:lvlJc w:val="left"/>
      <w:pPr>
        <w:ind w:left="4752" w:hanging="1800"/>
      </w:pPr>
      <w:rPr>
        <w:rFonts w:hint="default"/>
      </w:rPr>
    </w:lvl>
  </w:abstractNum>
  <w:abstractNum w:abstractNumId="24" w15:restartNumberingAfterBreak="0">
    <w:nsid w:val="574130A6"/>
    <w:multiLevelType w:val="hybridMultilevel"/>
    <w:tmpl w:val="F7BEE106"/>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57B1626B"/>
    <w:multiLevelType w:val="multilevel"/>
    <w:tmpl w:val="263086A8"/>
    <w:lvl w:ilvl="0">
      <w:start w:val="1"/>
      <w:numFmt w:val="decimal"/>
      <w:lvlText w:val="%1."/>
      <w:lvlJc w:val="left"/>
      <w:pPr>
        <w:ind w:left="792" w:hanging="360"/>
      </w:pPr>
      <w:rPr>
        <w:rFonts w:hint="default"/>
      </w:rPr>
    </w:lvl>
    <w:lvl w:ilvl="1">
      <w:start w:val="2"/>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26" w15:restartNumberingAfterBreak="0">
    <w:nsid w:val="588D61FD"/>
    <w:multiLevelType w:val="hybridMultilevel"/>
    <w:tmpl w:val="2CE6C49A"/>
    <w:lvl w:ilvl="0" w:tplc="9A8C92B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7" w15:restartNumberingAfterBreak="0">
    <w:nsid w:val="5A2051C7"/>
    <w:multiLevelType w:val="hybridMultilevel"/>
    <w:tmpl w:val="13888636"/>
    <w:lvl w:ilvl="0" w:tplc="DCC2C0B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669115A0"/>
    <w:multiLevelType w:val="hybridMultilevel"/>
    <w:tmpl w:val="13641F78"/>
    <w:lvl w:ilvl="0" w:tplc="9F10A47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9" w15:restartNumberingAfterBreak="0">
    <w:nsid w:val="6A377DB3"/>
    <w:multiLevelType w:val="hybridMultilevel"/>
    <w:tmpl w:val="92E0304A"/>
    <w:lvl w:ilvl="0" w:tplc="4C7804C0">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0" w15:restartNumberingAfterBreak="0">
    <w:nsid w:val="6E487D0C"/>
    <w:multiLevelType w:val="multilevel"/>
    <w:tmpl w:val="E1507142"/>
    <w:lvl w:ilvl="0">
      <w:start w:val="1"/>
      <w:numFmt w:val="decimal"/>
      <w:lvlText w:val="%1."/>
      <w:lvlJc w:val="left"/>
      <w:pPr>
        <w:ind w:left="792" w:hanging="360"/>
      </w:p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31" w15:restartNumberingAfterBreak="0">
    <w:nsid w:val="6ED53AEC"/>
    <w:multiLevelType w:val="multilevel"/>
    <w:tmpl w:val="4CF480FA"/>
    <w:lvl w:ilvl="0">
      <w:start w:val="6"/>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2" w15:restartNumberingAfterBreak="0">
    <w:nsid w:val="6F306190"/>
    <w:multiLevelType w:val="hybridMultilevel"/>
    <w:tmpl w:val="8F9A8B8E"/>
    <w:lvl w:ilvl="0" w:tplc="00CE17F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3" w15:restartNumberingAfterBreak="0">
    <w:nsid w:val="70A77F76"/>
    <w:multiLevelType w:val="multilevel"/>
    <w:tmpl w:val="AE14BFF6"/>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4" w15:restartNumberingAfterBreak="0">
    <w:nsid w:val="780F2114"/>
    <w:multiLevelType w:val="hybridMultilevel"/>
    <w:tmpl w:val="A58C89CE"/>
    <w:lvl w:ilvl="0" w:tplc="A950FA9A">
      <w:start w:val="6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3151A8"/>
    <w:multiLevelType w:val="multilevel"/>
    <w:tmpl w:val="F966845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6" w15:restartNumberingAfterBreak="0">
    <w:nsid w:val="784F3527"/>
    <w:multiLevelType w:val="multilevel"/>
    <w:tmpl w:val="D44AD966"/>
    <w:lvl w:ilvl="0">
      <w:start w:val="6"/>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AA447B8"/>
    <w:multiLevelType w:val="multilevel"/>
    <w:tmpl w:val="7E8C334C"/>
    <w:lvl w:ilvl="0">
      <w:start w:val="1"/>
      <w:numFmt w:val="decimal"/>
      <w:lvlText w:val="%1."/>
      <w:lvlJc w:val="left"/>
      <w:pPr>
        <w:ind w:left="432" w:hanging="360"/>
      </w:pPr>
      <w:rPr>
        <w:rFonts w:hint="default"/>
      </w:rPr>
    </w:lvl>
    <w:lvl w:ilvl="1">
      <w:start w:val="1"/>
      <w:numFmt w:val="decimal"/>
      <w:isLgl/>
      <w:lvlText w:val="%1.%2"/>
      <w:lvlJc w:val="left"/>
      <w:pPr>
        <w:ind w:left="492" w:hanging="4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872" w:hanging="1800"/>
      </w:pPr>
      <w:rPr>
        <w:rFonts w:hint="default"/>
      </w:rPr>
    </w:lvl>
  </w:abstractNum>
  <w:abstractNum w:abstractNumId="38" w15:restartNumberingAfterBreak="0">
    <w:nsid w:val="7B7B698C"/>
    <w:multiLevelType w:val="multilevel"/>
    <w:tmpl w:val="CA18ACE2"/>
    <w:lvl w:ilvl="0">
      <w:start w:val="2"/>
      <w:numFmt w:val="decimal"/>
      <w:lvlText w:val="%1."/>
      <w:lvlJc w:val="left"/>
      <w:pPr>
        <w:ind w:left="360" w:hanging="360"/>
      </w:pPr>
      <w:rPr>
        <w:rFonts w:hint="default"/>
      </w:rPr>
    </w:lvl>
    <w:lvl w:ilvl="1">
      <w:start w:val="3"/>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9" w15:restartNumberingAfterBreak="0">
    <w:nsid w:val="7E223D71"/>
    <w:multiLevelType w:val="multilevel"/>
    <w:tmpl w:val="98E616B8"/>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872" w:hanging="1800"/>
      </w:pPr>
      <w:rPr>
        <w:rFonts w:hint="default"/>
      </w:rPr>
    </w:lvl>
  </w:abstractNum>
  <w:num w:numId="1">
    <w:abstractNumId w:val="0"/>
  </w:num>
  <w:num w:numId="2">
    <w:abstractNumId w:val="13"/>
  </w:num>
  <w:num w:numId="3">
    <w:abstractNumId w:val="14"/>
  </w:num>
  <w:num w:numId="4">
    <w:abstractNumId w:val="12"/>
  </w:num>
  <w:num w:numId="5">
    <w:abstractNumId w:val="30"/>
  </w:num>
  <w:num w:numId="6">
    <w:abstractNumId w:val="8"/>
  </w:num>
  <w:num w:numId="7">
    <w:abstractNumId w:val="38"/>
  </w:num>
  <w:num w:numId="8">
    <w:abstractNumId w:val="35"/>
  </w:num>
  <w:num w:numId="9">
    <w:abstractNumId w:val="29"/>
  </w:num>
  <w:num w:numId="10">
    <w:abstractNumId w:val="20"/>
  </w:num>
  <w:num w:numId="11">
    <w:abstractNumId w:val="23"/>
  </w:num>
  <w:num w:numId="12">
    <w:abstractNumId w:val="24"/>
  </w:num>
  <w:num w:numId="13">
    <w:abstractNumId w:val="1"/>
  </w:num>
  <w:num w:numId="14">
    <w:abstractNumId w:val="10"/>
  </w:num>
  <w:num w:numId="15">
    <w:abstractNumId w:val="4"/>
  </w:num>
  <w:num w:numId="16">
    <w:abstractNumId w:val="7"/>
  </w:num>
  <w:num w:numId="17">
    <w:abstractNumId w:val="25"/>
  </w:num>
  <w:num w:numId="18">
    <w:abstractNumId w:val="34"/>
  </w:num>
  <w:num w:numId="19">
    <w:abstractNumId w:val="9"/>
  </w:num>
  <w:num w:numId="20">
    <w:abstractNumId w:val="36"/>
  </w:num>
  <w:num w:numId="21">
    <w:abstractNumId w:val="31"/>
  </w:num>
  <w:num w:numId="22">
    <w:abstractNumId w:val="19"/>
  </w:num>
  <w:num w:numId="23">
    <w:abstractNumId w:val="2"/>
  </w:num>
  <w:num w:numId="24">
    <w:abstractNumId w:val="11"/>
  </w:num>
  <w:num w:numId="25">
    <w:abstractNumId w:val="28"/>
  </w:num>
  <w:num w:numId="26">
    <w:abstractNumId w:val="27"/>
  </w:num>
  <w:num w:numId="27">
    <w:abstractNumId w:val="16"/>
  </w:num>
  <w:num w:numId="28">
    <w:abstractNumId w:val="22"/>
  </w:num>
  <w:num w:numId="29">
    <w:abstractNumId w:val="5"/>
  </w:num>
  <w:num w:numId="30">
    <w:abstractNumId w:val="15"/>
  </w:num>
  <w:num w:numId="31">
    <w:abstractNumId w:val="32"/>
  </w:num>
  <w:num w:numId="32">
    <w:abstractNumId w:val="39"/>
  </w:num>
  <w:num w:numId="33">
    <w:abstractNumId w:val="17"/>
  </w:num>
  <w:num w:numId="34">
    <w:abstractNumId w:val="33"/>
  </w:num>
  <w:num w:numId="35">
    <w:abstractNumId w:val="6"/>
  </w:num>
  <w:num w:numId="36">
    <w:abstractNumId w:val="37"/>
  </w:num>
  <w:num w:numId="37">
    <w:abstractNumId w:val="21"/>
  </w:num>
  <w:num w:numId="38">
    <w:abstractNumId w:val="26"/>
  </w:num>
  <w:num w:numId="39">
    <w:abstractNumId w:val="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26E"/>
    <w:rsid w:val="000000B7"/>
    <w:rsid w:val="00000814"/>
    <w:rsid w:val="00000AA9"/>
    <w:rsid w:val="00001D08"/>
    <w:rsid w:val="000034E4"/>
    <w:rsid w:val="00003566"/>
    <w:rsid w:val="00003C32"/>
    <w:rsid w:val="000045EA"/>
    <w:rsid w:val="000051AC"/>
    <w:rsid w:val="0000623D"/>
    <w:rsid w:val="000072AE"/>
    <w:rsid w:val="000118DA"/>
    <w:rsid w:val="000119FB"/>
    <w:rsid w:val="00011A60"/>
    <w:rsid w:val="0001257E"/>
    <w:rsid w:val="0001278D"/>
    <w:rsid w:val="00012C09"/>
    <w:rsid w:val="00013006"/>
    <w:rsid w:val="000142F7"/>
    <w:rsid w:val="00014830"/>
    <w:rsid w:val="0001596F"/>
    <w:rsid w:val="000171AB"/>
    <w:rsid w:val="00017F12"/>
    <w:rsid w:val="0002011F"/>
    <w:rsid w:val="000207C9"/>
    <w:rsid w:val="0002119D"/>
    <w:rsid w:val="000216AC"/>
    <w:rsid w:val="00022980"/>
    <w:rsid w:val="00022AD8"/>
    <w:rsid w:val="00023553"/>
    <w:rsid w:val="000239DA"/>
    <w:rsid w:val="00024310"/>
    <w:rsid w:val="00025F06"/>
    <w:rsid w:val="00026814"/>
    <w:rsid w:val="00027D35"/>
    <w:rsid w:val="0003041B"/>
    <w:rsid w:val="00030451"/>
    <w:rsid w:val="00030EBC"/>
    <w:rsid w:val="000317E9"/>
    <w:rsid w:val="00031839"/>
    <w:rsid w:val="00031B4B"/>
    <w:rsid w:val="00031DA1"/>
    <w:rsid w:val="00031ED4"/>
    <w:rsid w:val="000325FC"/>
    <w:rsid w:val="00032876"/>
    <w:rsid w:val="00032E60"/>
    <w:rsid w:val="00032FF7"/>
    <w:rsid w:val="00033A86"/>
    <w:rsid w:val="00033B32"/>
    <w:rsid w:val="00033F1D"/>
    <w:rsid w:val="00033F37"/>
    <w:rsid w:val="0003458A"/>
    <w:rsid w:val="00034CC3"/>
    <w:rsid w:val="00036147"/>
    <w:rsid w:val="00036408"/>
    <w:rsid w:val="0003720C"/>
    <w:rsid w:val="00040085"/>
    <w:rsid w:val="00040278"/>
    <w:rsid w:val="00040EF2"/>
    <w:rsid w:val="0004127B"/>
    <w:rsid w:val="00042C16"/>
    <w:rsid w:val="000433CD"/>
    <w:rsid w:val="000433F5"/>
    <w:rsid w:val="00043713"/>
    <w:rsid w:val="00045D2D"/>
    <w:rsid w:val="00046F4C"/>
    <w:rsid w:val="000474C7"/>
    <w:rsid w:val="0004766E"/>
    <w:rsid w:val="00047FEE"/>
    <w:rsid w:val="00050CB3"/>
    <w:rsid w:val="00050EB7"/>
    <w:rsid w:val="00052517"/>
    <w:rsid w:val="00052D13"/>
    <w:rsid w:val="00054055"/>
    <w:rsid w:val="0005571A"/>
    <w:rsid w:val="0005685E"/>
    <w:rsid w:val="00056C8D"/>
    <w:rsid w:val="00057751"/>
    <w:rsid w:val="000603C2"/>
    <w:rsid w:val="00060444"/>
    <w:rsid w:val="00061070"/>
    <w:rsid w:val="00061740"/>
    <w:rsid w:val="00062AD6"/>
    <w:rsid w:val="00063195"/>
    <w:rsid w:val="00063679"/>
    <w:rsid w:val="000642F3"/>
    <w:rsid w:val="00064FBE"/>
    <w:rsid w:val="0006597F"/>
    <w:rsid w:val="0006672B"/>
    <w:rsid w:val="0006774B"/>
    <w:rsid w:val="0007004F"/>
    <w:rsid w:val="000707CC"/>
    <w:rsid w:val="00070E68"/>
    <w:rsid w:val="00070F86"/>
    <w:rsid w:val="00072247"/>
    <w:rsid w:val="00072692"/>
    <w:rsid w:val="00073D35"/>
    <w:rsid w:val="000741A0"/>
    <w:rsid w:val="000742D4"/>
    <w:rsid w:val="000745EE"/>
    <w:rsid w:val="00074868"/>
    <w:rsid w:val="00074C04"/>
    <w:rsid w:val="000750B1"/>
    <w:rsid w:val="000750C1"/>
    <w:rsid w:val="0007547E"/>
    <w:rsid w:val="00075728"/>
    <w:rsid w:val="00075BB3"/>
    <w:rsid w:val="00076A64"/>
    <w:rsid w:val="0007720D"/>
    <w:rsid w:val="00077672"/>
    <w:rsid w:val="00080DD2"/>
    <w:rsid w:val="0008147E"/>
    <w:rsid w:val="0008174B"/>
    <w:rsid w:val="00081F1A"/>
    <w:rsid w:val="0008283E"/>
    <w:rsid w:val="00082BC4"/>
    <w:rsid w:val="00083BC2"/>
    <w:rsid w:val="00083E02"/>
    <w:rsid w:val="00084DAB"/>
    <w:rsid w:val="00086A25"/>
    <w:rsid w:val="00087101"/>
    <w:rsid w:val="00087E09"/>
    <w:rsid w:val="00090D58"/>
    <w:rsid w:val="0009136C"/>
    <w:rsid w:val="00091B58"/>
    <w:rsid w:val="000921FC"/>
    <w:rsid w:val="00093C37"/>
    <w:rsid w:val="00094F8F"/>
    <w:rsid w:val="000957F3"/>
    <w:rsid w:val="00095984"/>
    <w:rsid w:val="000978A4"/>
    <w:rsid w:val="000A0318"/>
    <w:rsid w:val="000A0576"/>
    <w:rsid w:val="000A0A4B"/>
    <w:rsid w:val="000A10BD"/>
    <w:rsid w:val="000A13B6"/>
    <w:rsid w:val="000A186F"/>
    <w:rsid w:val="000A191B"/>
    <w:rsid w:val="000A247A"/>
    <w:rsid w:val="000A33C4"/>
    <w:rsid w:val="000A386C"/>
    <w:rsid w:val="000A3959"/>
    <w:rsid w:val="000A39B0"/>
    <w:rsid w:val="000A43A1"/>
    <w:rsid w:val="000A5DDB"/>
    <w:rsid w:val="000A7F68"/>
    <w:rsid w:val="000B16D9"/>
    <w:rsid w:val="000B253E"/>
    <w:rsid w:val="000B268B"/>
    <w:rsid w:val="000B2C6F"/>
    <w:rsid w:val="000B43BF"/>
    <w:rsid w:val="000B519A"/>
    <w:rsid w:val="000B6AD2"/>
    <w:rsid w:val="000B77F3"/>
    <w:rsid w:val="000C00CD"/>
    <w:rsid w:val="000C04A1"/>
    <w:rsid w:val="000C115A"/>
    <w:rsid w:val="000C2F97"/>
    <w:rsid w:val="000C351E"/>
    <w:rsid w:val="000C5143"/>
    <w:rsid w:val="000C624F"/>
    <w:rsid w:val="000C67D4"/>
    <w:rsid w:val="000C69AB"/>
    <w:rsid w:val="000C7193"/>
    <w:rsid w:val="000C72D4"/>
    <w:rsid w:val="000D2388"/>
    <w:rsid w:val="000D2F00"/>
    <w:rsid w:val="000D4635"/>
    <w:rsid w:val="000D5555"/>
    <w:rsid w:val="000D5781"/>
    <w:rsid w:val="000D5D78"/>
    <w:rsid w:val="000D6F53"/>
    <w:rsid w:val="000D7BC8"/>
    <w:rsid w:val="000D7D11"/>
    <w:rsid w:val="000E094B"/>
    <w:rsid w:val="000E102E"/>
    <w:rsid w:val="000E1152"/>
    <w:rsid w:val="000E236F"/>
    <w:rsid w:val="000E2C55"/>
    <w:rsid w:val="000E2DDF"/>
    <w:rsid w:val="000E3682"/>
    <w:rsid w:val="000E3AD5"/>
    <w:rsid w:val="000E4F3C"/>
    <w:rsid w:val="000E53C3"/>
    <w:rsid w:val="000E6AE9"/>
    <w:rsid w:val="000E6B9C"/>
    <w:rsid w:val="000E6D34"/>
    <w:rsid w:val="000E70BB"/>
    <w:rsid w:val="000F04E2"/>
    <w:rsid w:val="000F077E"/>
    <w:rsid w:val="000F114D"/>
    <w:rsid w:val="000F13D8"/>
    <w:rsid w:val="000F1A32"/>
    <w:rsid w:val="000F1E73"/>
    <w:rsid w:val="000F26EB"/>
    <w:rsid w:val="000F2E8D"/>
    <w:rsid w:val="000F3AFF"/>
    <w:rsid w:val="000F3B9A"/>
    <w:rsid w:val="000F41F2"/>
    <w:rsid w:val="000F4718"/>
    <w:rsid w:val="000F49CD"/>
    <w:rsid w:val="000F4CC0"/>
    <w:rsid w:val="000F5282"/>
    <w:rsid w:val="000F5843"/>
    <w:rsid w:val="000F5CF7"/>
    <w:rsid w:val="000F5E66"/>
    <w:rsid w:val="000F6DF7"/>
    <w:rsid w:val="000F7C3C"/>
    <w:rsid w:val="00100A32"/>
    <w:rsid w:val="0010165E"/>
    <w:rsid w:val="00102017"/>
    <w:rsid w:val="00102903"/>
    <w:rsid w:val="00102933"/>
    <w:rsid w:val="00102B23"/>
    <w:rsid w:val="00102EA0"/>
    <w:rsid w:val="00103832"/>
    <w:rsid w:val="00103A20"/>
    <w:rsid w:val="001041CE"/>
    <w:rsid w:val="001049CD"/>
    <w:rsid w:val="00104E13"/>
    <w:rsid w:val="00105214"/>
    <w:rsid w:val="0010754C"/>
    <w:rsid w:val="00110061"/>
    <w:rsid w:val="00111695"/>
    <w:rsid w:val="001123FA"/>
    <w:rsid w:val="00112640"/>
    <w:rsid w:val="00113104"/>
    <w:rsid w:val="00113811"/>
    <w:rsid w:val="0011429F"/>
    <w:rsid w:val="001146CC"/>
    <w:rsid w:val="0011603A"/>
    <w:rsid w:val="00116B98"/>
    <w:rsid w:val="00116C09"/>
    <w:rsid w:val="00117457"/>
    <w:rsid w:val="0011755C"/>
    <w:rsid w:val="00121581"/>
    <w:rsid w:val="00121ECB"/>
    <w:rsid w:val="00121EED"/>
    <w:rsid w:val="00122956"/>
    <w:rsid w:val="00123B2C"/>
    <w:rsid w:val="001252A2"/>
    <w:rsid w:val="00125FC1"/>
    <w:rsid w:val="001269F9"/>
    <w:rsid w:val="00126AC7"/>
    <w:rsid w:val="00126CF5"/>
    <w:rsid w:val="00127CD2"/>
    <w:rsid w:val="00127E47"/>
    <w:rsid w:val="001300F7"/>
    <w:rsid w:val="00130C21"/>
    <w:rsid w:val="00131C04"/>
    <w:rsid w:val="00132497"/>
    <w:rsid w:val="001329C6"/>
    <w:rsid w:val="001331DF"/>
    <w:rsid w:val="00133C07"/>
    <w:rsid w:val="00134A7E"/>
    <w:rsid w:val="00135A78"/>
    <w:rsid w:val="00136C00"/>
    <w:rsid w:val="00137448"/>
    <w:rsid w:val="001410C2"/>
    <w:rsid w:val="001423DD"/>
    <w:rsid w:val="001427BE"/>
    <w:rsid w:val="00143883"/>
    <w:rsid w:val="00143B1C"/>
    <w:rsid w:val="00144E50"/>
    <w:rsid w:val="00144EBF"/>
    <w:rsid w:val="0014527C"/>
    <w:rsid w:val="0014597C"/>
    <w:rsid w:val="001461A1"/>
    <w:rsid w:val="0014621C"/>
    <w:rsid w:val="0014646D"/>
    <w:rsid w:val="001467DE"/>
    <w:rsid w:val="0014696C"/>
    <w:rsid w:val="00146B3B"/>
    <w:rsid w:val="00147C43"/>
    <w:rsid w:val="00147C66"/>
    <w:rsid w:val="00147F19"/>
    <w:rsid w:val="00147F24"/>
    <w:rsid w:val="001517F3"/>
    <w:rsid w:val="00151AED"/>
    <w:rsid w:val="001526B9"/>
    <w:rsid w:val="00152BBF"/>
    <w:rsid w:val="00153AE4"/>
    <w:rsid w:val="0015432B"/>
    <w:rsid w:val="00154367"/>
    <w:rsid w:val="00154DEC"/>
    <w:rsid w:val="00155419"/>
    <w:rsid w:val="00155D8B"/>
    <w:rsid w:val="00155F82"/>
    <w:rsid w:val="001561E2"/>
    <w:rsid w:val="00156C61"/>
    <w:rsid w:val="00157366"/>
    <w:rsid w:val="001575CD"/>
    <w:rsid w:val="001601A1"/>
    <w:rsid w:val="00160202"/>
    <w:rsid w:val="0016038E"/>
    <w:rsid w:val="0016083D"/>
    <w:rsid w:val="00160FD5"/>
    <w:rsid w:val="00161AE4"/>
    <w:rsid w:val="00161BB6"/>
    <w:rsid w:val="00163150"/>
    <w:rsid w:val="00163D95"/>
    <w:rsid w:val="00165292"/>
    <w:rsid w:val="00165857"/>
    <w:rsid w:val="00166EFF"/>
    <w:rsid w:val="00167C33"/>
    <w:rsid w:val="00167E06"/>
    <w:rsid w:val="00167EED"/>
    <w:rsid w:val="00170348"/>
    <w:rsid w:val="0017053F"/>
    <w:rsid w:val="00170C31"/>
    <w:rsid w:val="0017140F"/>
    <w:rsid w:val="001729E6"/>
    <w:rsid w:val="0017332C"/>
    <w:rsid w:val="00174E24"/>
    <w:rsid w:val="00174E7B"/>
    <w:rsid w:val="0017507D"/>
    <w:rsid w:val="00175AE2"/>
    <w:rsid w:val="00175DD4"/>
    <w:rsid w:val="00176A70"/>
    <w:rsid w:val="00176CA5"/>
    <w:rsid w:val="00177D8F"/>
    <w:rsid w:val="00177E94"/>
    <w:rsid w:val="00180462"/>
    <w:rsid w:val="00180811"/>
    <w:rsid w:val="001816B2"/>
    <w:rsid w:val="0018279D"/>
    <w:rsid w:val="00183196"/>
    <w:rsid w:val="00184081"/>
    <w:rsid w:val="00184959"/>
    <w:rsid w:val="001862AA"/>
    <w:rsid w:val="0018632C"/>
    <w:rsid w:val="00186E07"/>
    <w:rsid w:val="00190038"/>
    <w:rsid w:val="00190238"/>
    <w:rsid w:val="001906D6"/>
    <w:rsid w:val="00190D6F"/>
    <w:rsid w:val="00190EE0"/>
    <w:rsid w:val="00192FA8"/>
    <w:rsid w:val="001949BC"/>
    <w:rsid w:val="00194AAC"/>
    <w:rsid w:val="00195942"/>
    <w:rsid w:val="00195C85"/>
    <w:rsid w:val="00196F35"/>
    <w:rsid w:val="001976BA"/>
    <w:rsid w:val="001A1485"/>
    <w:rsid w:val="001A16F2"/>
    <w:rsid w:val="001A16FE"/>
    <w:rsid w:val="001A3F26"/>
    <w:rsid w:val="001A4BE7"/>
    <w:rsid w:val="001A4ED2"/>
    <w:rsid w:val="001A505E"/>
    <w:rsid w:val="001A5C04"/>
    <w:rsid w:val="001A632E"/>
    <w:rsid w:val="001A71F0"/>
    <w:rsid w:val="001A7278"/>
    <w:rsid w:val="001A753E"/>
    <w:rsid w:val="001A7CDF"/>
    <w:rsid w:val="001B0483"/>
    <w:rsid w:val="001B08A9"/>
    <w:rsid w:val="001B1313"/>
    <w:rsid w:val="001B13D3"/>
    <w:rsid w:val="001B1C8F"/>
    <w:rsid w:val="001B2998"/>
    <w:rsid w:val="001B32FD"/>
    <w:rsid w:val="001B37D0"/>
    <w:rsid w:val="001B4BEA"/>
    <w:rsid w:val="001B5224"/>
    <w:rsid w:val="001B554A"/>
    <w:rsid w:val="001B6626"/>
    <w:rsid w:val="001B6B62"/>
    <w:rsid w:val="001B7438"/>
    <w:rsid w:val="001B74E8"/>
    <w:rsid w:val="001B7CCB"/>
    <w:rsid w:val="001C168B"/>
    <w:rsid w:val="001C1947"/>
    <w:rsid w:val="001C1BF4"/>
    <w:rsid w:val="001C26A1"/>
    <w:rsid w:val="001C395E"/>
    <w:rsid w:val="001C5053"/>
    <w:rsid w:val="001C590C"/>
    <w:rsid w:val="001C5CFD"/>
    <w:rsid w:val="001C636F"/>
    <w:rsid w:val="001C7ED8"/>
    <w:rsid w:val="001D0012"/>
    <w:rsid w:val="001D09B9"/>
    <w:rsid w:val="001D2F71"/>
    <w:rsid w:val="001D48CF"/>
    <w:rsid w:val="001D493A"/>
    <w:rsid w:val="001D4E49"/>
    <w:rsid w:val="001D5364"/>
    <w:rsid w:val="001D544E"/>
    <w:rsid w:val="001D613B"/>
    <w:rsid w:val="001D618D"/>
    <w:rsid w:val="001D67BF"/>
    <w:rsid w:val="001D6CD1"/>
    <w:rsid w:val="001D7434"/>
    <w:rsid w:val="001D768E"/>
    <w:rsid w:val="001E0BFE"/>
    <w:rsid w:val="001E0C5E"/>
    <w:rsid w:val="001E1485"/>
    <w:rsid w:val="001E1596"/>
    <w:rsid w:val="001E1E82"/>
    <w:rsid w:val="001E2232"/>
    <w:rsid w:val="001E3643"/>
    <w:rsid w:val="001E37AB"/>
    <w:rsid w:val="001E3831"/>
    <w:rsid w:val="001E38BB"/>
    <w:rsid w:val="001E3E63"/>
    <w:rsid w:val="001E4E70"/>
    <w:rsid w:val="001E4FB2"/>
    <w:rsid w:val="001E5D0F"/>
    <w:rsid w:val="001E5DF4"/>
    <w:rsid w:val="001E775E"/>
    <w:rsid w:val="001F118A"/>
    <w:rsid w:val="001F2308"/>
    <w:rsid w:val="001F3474"/>
    <w:rsid w:val="001F3705"/>
    <w:rsid w:val="001F417A"/>
    <w:rsid w:val="001F53A1"/>
    <w:rsid w:val="001F6206"/>
    <w:rsid w:val="001F6C60"/>
    <w:rsid w:val="001F7C64"/>
    <w:rsid w:val="001F7D0E"/>
    <w:rsid w:val="00201F45"/>
    <w:rsid w:val="00202A7B"/>
    <w:rsid w:val="00202F7A"/>
    <w:rsid w:val="00203BA0"/>
    <w:rsid w:val="00203FAF"/>
    <w:rsid w:val="00204650"/>
    <w:rsid w:val="00205490"/>
    <w:rsid w:val="00205585"/>
    <w:rsid w:val="002058FD"/>
    <w:rsid w:val="00211B49"/>
    <w:rsid w:val="0021224B"/>
    <w:rsid w:val="002124F9"/>
    <w:rsid w:val="00212944"/>
    <w:rsid w:val="00213418"/>
    <w:rsid w:val="00214489"/>
    <w:rsid w:val="00214C91"/>
    <w:rsid w:val="00214CC6"/>
    <w:rsid w:val="00214DE1"/>
    <w:rsid w:val="00214F6B"/>
    <w:rsid w:val="002152B8"/>
    <w:rsid w:val="002154EA"/>
    <w:rsid w:val="0021594E"/>
    <w:rsid w:val="00220C9F"/>
    <w:rsid w:val="00220F09"/>
    <w:rsid w:val="00221127"/>
    <w:rsid w:val="00222E52"/>
    <w:rsid w:val="00223C46"/>
    <w:rsid w:val="002245CB"/>
    <w:rsid w:val="00224700"/>
    <w:rsid w:val="00225592"/>
    <w:rsid w:val="00225F9F"/>
    <w:rsid w:val="002263FE"/>
    <w:rsid w:val="00227204"/>
    <w:rsid w:val="002275DE"/>
    <w:rsid w:val="002275F6"/>
    <w:rsid w:val="00227C50"/>
    <w:rsid w:val="00230553"/>
    <w:rsid w:val="0023090F"/>
    <w:rsid w:val="0023228C"/>
    <w:rsid w:val="00232B7E"/>
    <w:rsid w:val="0023323C"/>
    <w:rsid w:val="00233819"/>
    <w:rsid w:val="0023407B"/>
    <w:rsid w:val="00234852"/>
    <w:rsid w:val="00234E1C"/>
    <w:rsid w:val="0023588E"/>
    <w:rsid w:val="00236ABA"/>
    <w:rsid w:val="00237834"/>
    <w:rsid w:val="0023791A"/>
    <w:rsid w:val="00237FE5"/>
    <w:rsid w:val="0024187F"/>
    <w:rsid w:val="00241D48"/>
    <w:rsid w:val="0024220D"/>
    <w:rsid w:val="002430D1"/>
    <w:rsid w:val="002441BF"/>
    <w:rsid w:val="0024428D"/>
    <w:rsid w:val="002448AC"/>
    <w:rsid w:val="00244D51"/>
    <w:rsid w:val="00244D7F"/>
    <w:rsid w:val="00246155"/>
    <w:rsid w:val="0024626E"/>
    <w:rsid w:val="00246C65"/>
    <w:rsid w:val="00247A55"/>
    <w:rsid w:val="00247B6B"/>
    <w:rsid w:val="00247CAF"/>
    <w:rsid w:val="00250858"/>
    <w:rsid w:val="00250B1C"/>
    <w:rsid w:val="00251048"/>
    <w:rsid w:val="00251F79"/>
    <w:rsid w:val="00252E1F"/>
    <w:rsid w:val="002532E0"/>
    <w:rsid w:val="002539EA"/>
    <w:rsid w:val="00253BF7"/>
    <w:rsid w:val="00253DB4"/>
    <w:rsid w:val="00256870"/>
    <w:rsid w:val="002569F7"/>
    <w:rsid w:val="00257A42"/>
    <w:rsid w:val="00257DA3"/>
    <w:rsid w:val="00260997"/>
    <w:rsid w:val="002614BA"/>
    <w:rsid w:val="00261534"/>
    <w:rsid w:val="00262647"/>
    <w:rsid w:val="00263D6B"/>
    <w:rsid w:val="00265DC7"/>
    <w:rsid w:val="00266141"/>
    <w:rsid w:val="002665A5"/>
    <w:rsid w:val="00267981"/>
    <w:rsid w:val="00267A87"/>
    <w:rsid w:val="00270D60"/>
    <w:rsid w:val="002716EC"/>
    <w:rsid w:val="00271AF1"/>
    <w:rsid w:val="00272402"/>
    <w:rsid w:val="0027302D"/>
    <w:rsid w:val="00273104"/>
    <w:rsid w:val="00273A0B"/>
    <w:rsid w:val="0027413F"/>
    <w:rsid w:val="00275111"/>
    <w:rsid w:val="002754EE"/>
    <w:rsid w:val="00276D47"/>
    <w:rsid w:val="0027798D"/>
    <w:rsid w:val="00280114"/>
    <w:rsid w:val="0028012B"/>
    <w:rsid w:val="00280535"/>
    <w:rsid w:val="00280A1D"/>
    <w:rsid w:val="00280B62"/>
    <w:rsid w:val="00281E52"/>
    <w:rsid w:val="0028282F"/>
    <w:rsid w:val="0028317F"/>
    <w:rsid w:val="0028351A"/>
    <w:rsid w:val="00283C60"/>
    <w:rsid w:val="0028470D"/>
    <w:rsid w:val="00284A42"/>
    <w:rsid w:val="00284BCD"/>
    <w:rsid w:val="00285223"/>
    <w:rsid w:val="00285632"/>
    <w:rsid w:val="002858BD"/>
    <w:rsid w:val="00285999"/>
    <w:rsid w:val="00287A39"/>
    <w:rsid w:val="00287F8D"/>
    <w:rsid w:val="00290002"/>
    <w:rsid w:val="002908BA"/>
    <w:rsid w:val="00291337"/>
    <w:rsid w:val="0029210A"/>
    <w:rsid w:val="00292811"/>
    <w:rsid w:val="00293F93"/>
    <w:rsid w:val="002948DC"/>
    <w:rsid w:val="00294BE3"/>
    <w:rsid w:val="002963F6"/>
    <w:rsid w:val="002965AC"/>
    <w:rsid w:val="0029712F"/>
    <w:rsid w:val="00297E07"/>
    <w:rsid w:val="002A059E"/>
    <w:rsid w:val="002A16DE"/>
    <w:rsid w:val="002A2DBB"/>
    <w:rsid w:val="002A2FEF"/>
    <w:rsid w:val="002A3644"/>
    <w:rsid w:val="002A379F"/>
    <w:rsid w:val="002A3E0B"/>
    <w:rsid w:val="002A3F05"/>
    <w:rsid w:val="002A4223"/>
    <w:rsid w:val="002A4B98"/>
    <w:rsid w:val="002A6006"/>
    <w:rsid w:val="002A61BB"/>
    <w:rsid w:val="002A67E0"/>
    <w:rsid w:val="002A69B3"/>
    <w:rsid w:val="002A73F8"/>
    <w:rsid w:val="002A7445"/>
    <w:rsid w:val="002A7807"/>
    <w:rsid w:val="002A7A6A"/>
    <w:rsid w:val="002B09C9"/>
    <w:rsid w:val="002B0C02"/>
    <w:rsid w:val="002B0C94"/>
    <w:rsid w:val="002B1200"/>
    <w:rsid w:val="002B1A9D"/>
    <w:rsid w:val="002B1E95"/>
    <w:rsid w:val="002B2BE6"/>
    <w:rsid w:val="002B2FBD"/>
    <w:rsid w:val="002B4154"/>
    <w:rsid w:val="002B5062"/>
    <w:rsid w:val="002B546B"/>
    <w:rsid w:val="002B5BE6"/>
    <w:rsid w:val="002B66B9"/>
    <w:rsid w:val="002B6B6C"/>
    <w:rsid w:val="002B705D"/>
    <w:rsid w:val="002B788F"/>
    <w:rsid w:val="002B7FF6"/>
    <w:rsid w:val="002C01CE"/>
    <w:rsid w:val="002C0211"/>
    <w:rsid w:val="002C0BF8"/>
    <w:rsid w:val="002C12D4"/>
    <w:rsid w:val="002C2C7D"/>
    <w:rsid w:val="002C2DA3"/>
    <w:rsid w:val="002C33CB"/>
    <w:rsid w:val="002C34CE"/>
    <w:rsid w:val="002C41E1"/>
    <w:rsid w:val="002C4429"/>
    <w:rsid w:val="002C4A8B"/>
    <w:rsid w:val="002C4EB8"/>
    <w:rsid w:val="002C5138"/>
    <w:rsid w:val="002C62C3"/>
    <w:rsid w:val="002C646F"/>
    <w:rsid w:val="002C6AA5"/>
    <w:rsid w:val="002C6F26"/>
    <w:rsid w:val="002C7EE4"/>
    <w:rsid w:val="002D13CC"/>
    <w:rsid w:val="002D16D6"/>
    <w:rsid w:val="002D2126"/>
    <w:rsid w:val="002D2D7E"/>
    <w:rsid w:val="002D3013"/>
    <w:rsid w:val="002D30D8"/>
    <w:rsid w:val="002D42A5"/>
    <w:rsid w:val="002D442B"/>
    <w:rsid w:val="002D47DC"/>
    <w:rsid w:val="002D4CB3"/>
    <w:rsid w:val="002D5C08"/>
    <w:rsid w:val="002D6751"/>
    <w:rsid w:val="002D6AB4"/>
    <w:rsid w:val="002D6F0F"/>
    <w:rsid w:val="002E0170"/>
    <w:rsid w:val="002E044B"/>
    <w:rsid w:val="002E0D92"/>
    <w:rsid w:val="002E1080"/>
    <w:rsid w:val="002E16ED"/>
    <w:rsid w:val="002E37C2"/>
    <w:rsid w:val="002E56E7"/>
    <w:rsid w:val="002E6861"/>
    <w:rsid w:val="002E6CC7"/>
    <w:rsid w:val="002E72BE"/>
    <w:rsid w:val="002E767D"/>
    <w:rsid w:val="002F1B72"/>
    <w:rsid w:val="002F1BBD"/>
    <w:rsid w:val="002F3A4E"/>
    <w:rsid w:val="002F3AE9"/>
    <w:rsid w:val="002F44CE"/>
    <w:rsid w:val="002F4B4D"/>
    <w:rsid w:val="002F4BE1"/>
    <w:rsid w:val="002F522D"/>
    <w:rsid w:val="002F5CFF"/>
    <w:rsid w:val="002F5E32"/>
    <w:rsid w:val="002F77BA"/>
    <w:rsid w:val="002F7998"/>
    <w:rsid w:val="00300707"/>
    <w:rsid w:val="003020DF"/>
    <w:rsid w:val="003025FB"/>
    <w:rsid w:val="00304763"/>
    <w:rsid w:val="00304DB3"/>
    <w:rsid w:val="00305549"/>
    <w:rsid w:val="003061C0"/>
    <w:rsid w:val="00306AB8"/>
    <w:rsid w:val="0030728B"/>
    <w:rsid w:val="0031058E"/>
    <w:rsid w:val="00310DC9"/>
    <w:rsid w:val="0031156F"/>
    <w:rsid w:val="00311720"/>
    <w:rsid w:val="003119C1"/>
    <w:rsid w:val="00311E18"/>
    <w:rsid w:val="00313B2E"/>
    <w:rsid w:val="00314461"/>
    <w:rsid w:val="00314CD3"/>
    <w:rsid w:val="00314E18"/>
    <w:rsid w:val="003156E0"/>
    <w:rsid w:val="00315A4A"/>
    <w:rsid w:val="00315FC8"/>
    <w:rsid w:val="00316399"/>
    <w:rsid w:val="0031646F"/>
    <w:rsid w:val="003169D7"/>
    <w:rsid w:val="003178C2"/>
    <w:rsid w:val="00317CA8"/>
    <w:rsid w:val="00317D32"/>
    <w:rsid w:val="00317D80"/>
    <w:rsid w:val="00317F19"/>
    <w:rsid w:val="00317F30"/>
    <w:rsid w:val="00320E24"/>
    <w:rsid w:val="00320F07"/>
    <w:rsid w:val="003215F1"/>
    <w:rsid w:val="00321806"/>
    <w:rsid w:val="00321E12"/>
    <w:rsid w:val="00323A8C"/>
    <w:rsid w:val="00323AF7"/>
    <w:rsid w:val="00323FF6"/>
    <w:rsid w:val="00324E3C"/>
    <w:rsid w:val="00325B1D"/>
    <w:rsid w:val="00325BB0"/>
    <w:rsid w:val="00327A97"/>
    <w:rsid w:val="00330F27"/>
    <w:rsid w:val="0033138C"/>
    <w:rsid w:val="00331B10"/>
    <w:rsid w:val="00332E75"/>
    <w:rsid w:val="003331BD"/>
    <w:rsid w:val="003332C0"/>
    <w:rsid w:val="00333B9B"/>
    <w:rsid w:val="00335122"/>
    <w:rsid w:val="003364AA"/>
    <w:rsid w:val="0033694F"/>
    <w:rsid w:val="00337808"/>
    <w:rsid w:val="003400DD"/>
    <w:rsid w:val="00340114"/>
    <w:rsid w:val="0034018A"/>
    <w:rsid w:val="00340723"/>
    <w:rsid w:val="0034179D"/>
    <w:rsid w:val="0034216D"/>
    <w:rsid w:val="003421C3"/>
    <w:rsid w:val="00342631"/>
    <w:rsid w:val="00343DD7"/>
    <w:rsid w:val="00344DE6"/>
    <w:rsid w:val="0034543B"/>
    <w:rsid w:val="00345B62"/>
    <w:rsid w:val="0034655F"/>
    <w:rsid w:val="00350005"/>
    <w:rsid w:val="00350358"/>
    <w:rsid w:val="003503B6"/>
    <w:rsid w:val="00353AAB"/>
    <w:rsid w:val="003541DC"/>
    <w:rsid w:val="00354FFF"/>
    <w:rsid w:val="00355334"/>
    <w:rsid w:val="003562D6"/>
    <w:rsid w:val="00357103"/>
    <w:rsid w:val="003600FD"/>
    <w:rsid w:val="0036097E"/>
    <w:rsid w:val="003613EB"/>
    <w:rsid w:val="003615F6"/>
    <w:rsid w:val="00362195"/>
    <w:rsid w:val="003622BA"/>
    <w:rsid w:val="0036267C"/>
    <w:rsid w:val="00362B33"/>
    <w:rsid w:val="00362DE4"/>
    <w:rsid w:val="003631CA"/>
    <w:rsid w:val="00363284"/>
    <w:rsid w:val="0036333D"/>
    <w:rsid w:val="003638C5"/>
    <w:rsid w:val="00363D8E"/>
    <w:rsid w:val="003646B1"/>
    <w:rsid w:val="00364D7C"/>
    <w:rsid w:val="00364DC0"/>
    <w:rsid w:val="00365D45"/>
    <w:rsid w:val="00365F49"/>
    <w:rsid w:val="00366DF4"/>
    <w:rsid w:val="00367BA2"/>
    <w:rsid w:val="003701F2"/>
    <w:rsid w:val="003702B6"/>
    <w:rsid w:val="003713F9"/>
    <w:rsid w:val="00372278"/>
    <w:rsid w:val="00372BA3"/>
    <w:rsid w:val="00373294"/>
    <w:rsid w:val="003735CE"/>
    <w:rsid w:val="003735EB"/>
    <w:rsid w:val="003737EF"/>
    <w:rsid w:val="00373FAA"/>
    <w:rsid w:val="0037422C"/>
    <w:rsid w:val="00374654"/>
    <w:rsid w:val="00374E42"/>
    <w:rsid w:val="0037530E"/>
    <w:rsid w:val="00375812"/>
    <w:rsid w:val="00376719"/>
    <w:rsid w:val="00377D8C"/>
    <w:rsid w:val="003827B1"/>
    <w:rsid w:val="00382E20"/>
    <w:rsid w:val="00383EB0"/>
    <w:rsid w:val="00384346"/>
    <w:rsid w:val="00387855"/>
    <w:rsid w:val="00392747"/>
    <w:rsid w:val="00392DA0"/>
    <w:rsid w:val="003934B9"/>
    <w:rsid w:val="00393E7D"/>
    <w:rsid w:val="00393FE5"/>
    <w:rsid w:val="0039477E"/>
    <w:rsid w:val="00394B46"/>
    <w:rsid w:val="00395F79"/>
    <w:rsid w:val="00396725"/>
    <w:rsid w:val="00396E54"/>
    <w:rsid w:val="00397438"/>
    <w:rsid w:val="003974CF"/>
    <w:rsid w:val="0039757A"/>
    <w:rsid w:val="0039761F"/>
    <w:rsid w:val="003A065C"/>
    <w:rsid w:val="003A0F77"/>
    <w:rsid w:val="003A2461"/>
    <w:rsid w:val="003A29C8"/>
    <w:rsid w:val="003A2A0F"/>
    <w:rsid w:val="003A3714"/>
    <w:rsid w:val="003A3C33"/>
    <w:rsid w:val="003A47DD"/>
    <w:rsid w:val="003A715A"/>
    <w:rsid w:val="003A7CEA"/>
    <w:rsid w:val="003B07C4"/>
    <w:rsid w:val="003B0AC0"/>
    <w:rsid w:val="003B0F87"/>
    <w:rsid w:val="003B20CE"/>
    <w:rsid w:val="003B3C97"/>
    <w:rsid w:val="003B4110"/>
    <w:rsid w:val="003B4CDC"/>
    <w:rsid w:val="003B5FB8"/>
    <w:rsid w:val="003B711F"/>
    <w:rsid w:val="003B7BD1"/>
    <w:rsid w:val="003B7CA5"/>
    <w:rsid w:val="003B7E6B"/>
    <w:rsid w:val="003C0300"/>
    <w:rsid w:val="003C09FD"/>
    <w:rsid w:val="003C0BC6"/>
    <w:rsid w:val="003C10BD"/>
    <w:rsid w:val="003C1FE6"/>
    <w:rsid w:val="003C1FED"/>
    <w:rsid w:val="003C25D6"/>
    <w:rsid w:val="003C2C1B"/>
    <w:rsid w:val="003C3B2F"/>
    <w:rsid w:val="003C4F0D"/>
    <w:rsid w:val="003C59FE"/>
    <w:rsid w:val="003C5AA5"/>
    <w:rsid w:val="003C5C9E"/>
    <w:rsid w:val="003C6231"/>
    <w:rsid w:val="003C6E2D"/>
    <w:rsid w:val="003C79ED"/>
    <w:rsid w:val="003D0337"/>
    <w:rsid w:val="003D04AA"/>
    <w:rsid w:val="003D09F0"/>
    <w:rsid w:val="003D25A6"/>
    <w:rsid w:val="003D2754"/>
    <w:rsid w:val="003D277A"/>
    <w:rsid w:val="003D3F2A"/>
    <w:rsid w:val="003D45FD"/>
    <w:rsid w:val="003D47D7"/>
    <w:rsid w:val="003D4900"/>
    <w:rsid w:val="003D49FF"/>
    <w:rsid w:val="003D5401"/>
    <w:rsid w:val="003D5B5C"/>
    <w:rsid w:val="003D5BBF"/>
    <w:rsid w:val="003D5D09"/>
    <w:rsid w:val="003D6192"/>
    <w:rsid w:val="003D6588"/>
    <w:rsid w:val="003D6ED2"/>
    <w:rsid w:val="003D6F4C"/>
    <w:rsid w:val="003D7831"/>
    <w:rsid w:val="003D7AF1"/>
    <w:rsid w:val="003D7CDB"/>
    <w:rsid w:val="003E02DB"/>
    <w:rsid w:val="003E0777"/>
    <w:rsid w:val="003E0DB1"/>
    <w:rsid w:val="003E110D"/>
    <w:rsid w:val="003E20C1"/>
    <w:rsid w:val="003E26A6"/>
    <w:rsid w:val="003E2B44"/>
    <w:rsid w:val="003E3EA5"/>
    <w:rsid w:val="003E4926"/>
    <w:rsid w:val="003E4995"/>
    <w:rsid w:val="003E4E71"/>
    <w:rsid w:val="003E5371"/>
    <w:rsid w:val="003E5F96"/>
    <w:rsid w:val="003E60CA"/>
    <w:rsid w:val="003E633C"/>
    <w:rsid w:val="003E6A1D"/>
    <w:rsid w:val="003F0D2A"/>
    <w:rsid w:val="003F12CE"/>
    <w:rsid w:val="003F14C6"/>
    <w:rsid w:val="003F1D63"/>
    <w:rsid w:val="003F2E8F"/>
    <w:rsid w:val="003F364A"/>
    <w:rsid w:val="003F3EAF"/>
    <w:rsid w:val="003F4441"/>
    <w:rsid w:val="003F463E"/>
    <w:rsid w:val="003F53C4"/>
    <w:rsid w:val="003F57EE"/>
    <w:rsid w:val="003F5842"/>
    <w:rsid w:val="003F60E5"/>
    <w:rsid w:val="004003E1"/>
    <w:rsid w:val="00400E67"/>
    <w:rsid w:val="004011EC"/>
    <w:rsid w:val="00401342"/>
    <w:rsid w:val="00406B3B"/>
    <w:rsid w:val="00407144"/>
    <w:rsid w:val="00407576"/>
    <w:rsid w:val="00407BA7"/>
    <w:rsid w:val="00410679"/>
    <w:rsid w:val="00411499"/>
    <w:rsid w:val="00411788"/>
    <w:rsid w:val="004117AC"/>
    <w:rsid w:val="004124D0"/>
    <w:rsid w:val="00412BA9"/>
    <w:rsid w:val="00412BE5"/>
    <w:rsid w:val="00412C9F"/>
    <w:rsid w:val="00413984"/>
    <w:rsid w:val="00413B56"/>
    <w:rsid w:val="00413D16"/>
    <w:rsid w:val="00414C8A"/>
    <w:rsid w:val="004174C3"/>
    <w:rsid w:val="0041756D"/>
    <w:rsid w:val="0041768B"/>
    <w:rsid w:val="00417BF8"/>
    <w:rsid w:val="00417FE3"/>
    <w:rsid w:val="00421334"/>
    <w:rsid w:val="004215D5"/>
    <w:rsid w:val="00421D7B"/>
    <w:rsid w:val="0042291F"/>
    <w:rsid w:val="00423841"/>
    <w:rsid w:val="00423ECA"/>
    <w:rsid w:val="004251F6"/>
    <w:rsid w:val="004255EB"/>
    <w:rsid w:val="00426CDD"/>
    <w:rsid w:val="0042718A"/>
    <w:rsid w:val="00427972"/>
    <w:rsid w:val="00427994"/>
    <w:rsid w:val="00427AD6"/>
    <w:rsid w:val="00427B76"/>
    <w:rsid w:val="00427CCA"/>
    <w:rsid w:val="004304DA"/>
    <w:rsid w:val="0043056F"/>
    <w:rsid w:val="0043064F"/>
    <w:rsid w:val="0043079D"/>
    <w:rsid w:val="00432719"/>
    <w:rsid w:val="004327EB"/>
    <w:rsid w:val="00432A06"/>
    <w:rsid w:val="00433307"/>
    <w:rsid w:val="00434203"/>
    <w:rsid w:val="00435294"/>
    <w:rsid w:val="00435529"/>
    <w:rsid w:val="004356F1"/>
    <w:rsid w:val="00435E1F"/>
    <w:rsid w:val="004375AE"/>
    <w:rsid w:val="00440EFE"/>
    <w:rsid w:val="00441994"/>
    <w:rsid w:val="00441EB4"/>
    <w:rsid w:val="00442343"/>
    <w:rsid w:val="004429B6"/>
    <w:rsid w:val="004431EC"/>
    <w:rsid w:val="00443B83"/>
    <w:rsid w:val="004441EA"/>
    <w:rsid w:val="0044424A"/>
    <w:rsid w:val="004444E1"/>
    <w:rsid w:val="004447F2"/>
    <w:rsid w:val="00446CBD"/>
    <w:rsid w:val="004474B1"/>
    <w:rsid w:val="004476DD"/>
    <w:rsid w:val="00447BAA"/>
    <w:rsid w:val="00447EC8"/>
    <w:rsid w:val="004519B5"/>
    <w:rsid w:val="00451E29"/>
    <w:rsid w:val="00451EE7"/>
    <w:rsid w:val="00452BD4"/>
    <w:rsid w:val="004562E3"/>
    <w:rsid w:val="00456321"/>
    <w:rsid w:val="00461748"/>
    <w:rsid w:val="004621B3"/>
    <w:rsid w:val="00462373"/>
    <w:rsid w:val="0046359B"/>
    <w:rsid w:val="004637AB"/>
    <w:rsid w:val="004647D9"/>
    <w:rsid w:val="00464C72"/>
    <w:rsid w:val="00464EC0"/>
    <w:rsid w:val="00467157"/>
    <w:rsid w:val="0046781A"/>
    <w:rsid w:val="00467E87"/>
    <w:rsid w:val="00467FAE"/>
    <w:rsid w:val="00467FBF"/>
    <w:rsid w:val="00471F8B"/>
    <w:rsid w:val="0047240B"/>
    <w:rsid w:val="00472BC2"/>
    <w:rsid w:val="0047376B"/>
    <w:rsid w:val="00474FF5"/>
    <w:rsid w:val="00475044"/>
    <w:rsid w:val="00475BBF"/>
    <w:rsid w:val="00475DBE"/>
    <w:rsid w:val="004766A3"/>
    <w:rsid w:val="00476730"/>
    <w:rsid w:val="004772F9"/>
    <w:rsid w:val="00480148"/>
    <w:rsid w:val="00480559"/>
    <w:rsid w:val="0048187C"/>
    <w:rsid w:val="00482D35"/>
    <w:rsid w:val="0048302D"/>
    <w:rsid w:val="00483084"/>
    <w:rsid w:val="00483B75"/>
    <w:rsid w:val="00483C8A"/>
    <w:rsid w:val="00485B2F"/>
    <w:rsid w:val="0048725E"/>
    <w:rsid w:val="00487641"/>
    <w:rsid w:val="00490427"/>
    <w:rsid w:val="004909AA"/>
    <w:rsid w:val="00490FBF"/>
    <w:rsid w:val="00491E72"/>
    <w:rsid w:val="00492072"/>
    <w:rsid w:val="004922B2"/>
    <w:rsid w:val="0049230F"/>
    <w:rsid w:val="00494AD7"/>
    <w:rsid w:val="00495546"/>
    <w:rsid w:val="00495F53"/>
    <w:rsid w:val="004964A1"/>
    <w:rsid w:val="00496C29"/>
    <w:rsid w:val="0049773D"/>
    <w:rsid w:val="004A033F"/>
    <w:rsid w:val="004A047E"/>
    <w:rsid w:val="004A09BA"/>
    <w:rsid w:val="004A0A7E"/>
    <w:rsid w:val="004A1072"/>
    <w:rsid w:val="004A1EE2"/>
    <w:rsid w:val="004A2393"/>
    <w:rsid w:val="004A331C"/>
    <w:rsid w:val="004A3651"/>
    <w:rsid w:val="004A39BD"/>
    <w:rsid w:val="004A3C0D"/>
    <w:rsid w:val="004A4291"/>
    <w:rsid w:val="004A484D"/>
    <w:rsid w:val="004A4CC8"/>
    <w:rsid w:val="004A4EDA"/>
    <w:rsid w:val="004A56F0"/>
    <w:rsid w:val="004A57C1"/>
    <w:rsid w:val="004A5EF0"/>
    <w:rsid w:val="004A60A9"/>
    <w:rsid w:val="004A6755"/>
    <w:rsid w:val="004A68E9"/>
    <w:rsid w:val="004A6F89"/>
    <w:rsid w:val="004B017F"/>
    <w:rsid w:val="004B1619"/>
    <w:rsid w:val="004B1B06"/>
    <w:rsid w:val="004B288F"/>
    <w:rsid w:val="004B3B1B"/>
    <w:rsid w:val="004B5CC4"/>
    <w:rsid w:val="004B5D77"/>
    <w:rsid w:val="004B6349"/>
    <w:rsid w:val="004B7E27"/>
    <w:rsid w:val="004C0749"/>
    <w:rsid w:val="004C1C88"/>
    <w:rsid w:val="004C1CC9"/>
    <w:rsid w:val="004C30CE"/>
    <w:rsid w:val="004C327E"/>
    <w:rsid w:val="004C3587"/>
    <w:rsid w:val="004C3B27"/>
    <w:rsid w:val="004C3D90"/>
    <w:rsid w:val="004C4932"/>
    <w:rsid w:val="004C4D79"/>
    <w:rsid w:val="004C5209"/>
    <w:rsid w:val="004C60E3"/>
    <w:rsid w:val="004C61D6"/>
    <w:rsid w:val="004C7142"/>
    <w:rsid w:val="004C7B91"/>
    <w:rsid w:val="004C7E47"/>
    <w:rsid w:val="004D058E"/>
    <w:rsid w:val="004D08AB"/>
    <w:rsid w:val="004D0A5A"/>
    <w:rsid w:val="004D14C3"/>
    <w:rsid w:val="004D1A16"/>
    <w:rsid w:val="004D1BA1"/>
    <w:rsid w:val="004D35A6"/>
    <w:rsid w:val="004D35E8"/>
    <w:rsid w:val="004D6B30"/>
    <w:rsid w:val="004D7128"/>
    <w:rsid w:val="004D78A4"/>
    <w:rsid w:val="004E051F"/>
    <w:rsid w:val="004E0795"/>
    <w:rsid w:val="004E0A80"/>
    <w:rsid w:val="004E0FA4"/>
    <w:rsid w:val="004E1544"/>
    <w:rsid w:val="004E256D"/>
    <w:rsid w:val="004E2606"/>
    <w:rsid w:val="004E301C"/>
    <w:rsid w:val="004E3287"/>
    <w:rsid w:val="004E4D83"/>
    <w:rsid w:val="004E5412"/>
    <w:rsid w:val="004E58C1"/>
    <w:rsid w:val="004E5C82"/>
    <w:rsid w:val="004E603C"/>
    <w:rsid w:val="004E6A06"/>
    <w:rsid w:val="004E6AD3"/>
    <w:rsid w:val="004E6B7E"/>
    <w:rsid w:val="004E6ECA"/>
    <w:rsid w:val="004F07BB"/>
    <w:rsid w:val="004F171A"/>
    <w:rsid w:val="004F2019"/>
    <w:rsid w:val="004F26A2"/>
    <w:rsid w:val="004F26B8"/>
    <w:rsid w:val="004F282C"/>
    <w:rsid w:val="004F2F69"/>
    <w:rsid w:val="004F3B5D"/>
    <w:rsid w:val="004F500E"/>
    <w:rsid w:val="004F53F8"/>
    <w:rsid w:val="004F7528"/>
    <w:rsid w:val="005004F2"/>
    <w:rsid w:val="005007BB"/>
    <w:rsid w:val="00504523"/>
    <w:rsid w:val="00504C31"/>
    <w:rsid w:val="00504EAE"/>
    <w:rsid w:val="005059F1"/>
    <w:rsid w:val="00505AF2"/>
    <w:rsid w:val="00506E65"/>
    <w:rsid w:val="0050703D"/>
    <w:rsid w:val="00507155"/>
    <w:rsid w:val="00507517"/>
    <w:rsid w:val="00510021"/>
    <w:rsid w:val="0051009C"/>
    <w:rsid w:val="005106AC"/>
    <w:rsid w:val="00512678"/>
    <w:rsid w:val="00513171"/>
    <w:rsid w:val="005132EB"/>
    <w:rsid w:val="00515A5C"/>
    <w:rsid w:val="0051629C"/>
    <w:rsid w:val="00516C85"/>
    <w:rsid w:val="005177EC"/>
    <w:rsid w:val="00517C34"/>
    <w:rsid w:val="00517E5D"/>
    <w:rsid w:val="00517E63"/>
    <w:rsid w:val="005200CB"/>
    <w:rsid w:val="0052042F"/>
    <w:rsid w:val="00520EA7"/>
    <w:rsid w:val="00521088"/>
    <w:rsid w:val="0052219E"/>
    <w:rsid w:val="00522BA9"/>
    <w:rsid w:val="00522C99"/>
    <w:rsid w:val="005230BC"/>
    <w:rsid w:val="00523D4C"/>
    <w:rsid w:val="005246C1"/>
    <w:rsid w:val="00524C8B"/>
    <w:rsid w:val="00525245"/>
    <w:rsid w:val="00525515"/>
    <w:rsid w:val="00525FF3"/>
    <w:rsid w:val="00526533"/>
    <w:rsid w:val="00526CFC"/>
    <w:rsid w:val="00527334"/>
    <w:rsid w:val="00527474"/>
    <w:rsid w:val="00527919"/>
    <w:rsid w:val="005304A2"/>
    <w:rsid w:val="00530C26"/>
    <w:rsid w:val="00530C8E"/>
    <w:rsid w:val="00532480"/>
    <w:rsid w:val="00532CA8"/>
    <w:rsid w:val="00532F62"/>
    <w:rsid w:val="005330A0"/>
    <w:rsid w:val="00533657"/>
    <w:rsid w:val="00533674"/>
    <w:rsid w:val="005337C8"/>
    <w:rsid w:val="0053515E"/>
    <w:rsid w:val="0053566B"/>
    <w:rsid w:val="005356BD"/>
    <w:rsid w:val="00535EB2"/>
    <w:rsid w:val="005364F7"/>
    <w:rsid w:val="00536AF6"/>
    <w:rsid w:val="005372F3"/>
    <w:rsid w:val="00540395"/>
    <w:rsid w:val="00541BBD"/>
    <w:rsid w:val="00541D0E"/>
    <w:rsid w:val="005431AE"/>
    <w:rsid w:val="00543C35"/>
    <w:rsid w:val="00544575"/>
    <w:rsid w:val="00544F4A"/>
    <w:rsid w:val="00545179"/>
    <w:rsid w:val="005460C8"/>
    <w:rsid w:val="00546DAC"/>
    <w:rsid w:val="0054710F"/>
    <w:rsid w:val="0054755D"/>
    <w:rsid w:val="00550DF4"/>
    <w:rsid w:val="00550EE8"/>
    <w:rsid w:val="00551273"/>
    <w:rsid w:val="00551BC5"/>
    <w:rsid w:val="005520F4"/>
    <w:rsid w:val="0055355F"/>
    <w:rsid w:val="00553B70"/>
    <w:rsid w:val="00553C80"/>
    <w:rsid w:val="00553E78"/>
    <w:rsid w:val="005549FD"/>
    <w:rsid w:val="00556143"/>
    <w:rsid w:val="00557FA2"/>
    <w:rsid w:val="005602EC"/>
    <w:rsid w:val="005604D3"/>
    <w:rsid w:val="00560764"/>
    <w:rsid w:val="00560800"/>
    <w:rsid w:val="00560EAA"/>
    <w:rsid w:val="0056218C"/>
    <w:rsid w:val="00563040"/>
    <w:rsid w:val="0056436F"/>
    <w:rsid w:val="00565163"/>
    <w:rsid w:val="00565618"/>
    <w:rsid w:val="005656B2"/>
    <w:rsid w:val="00565B88"/>
    <w:rsid w:val="00566435"/>
    <w:rsid w:val="00567C22"/>
    <w:rsid w:val="00570445"/>
    <w:rsid w:val="0057046B"/>
    <w:rsid w:val="005712D8"/>
    <w:rsid w:val="005720F7"/>
    <w:rsid w:val="00572676"/>
    <w:rsid w:val="00572DE0"/>
    <w:rsid w:val="00573299"/>
    <w:rsid w:val="00573423"/>
    <w:rsid w:val="00573893"/>
    <w:rsid w:val="00574110"/>
    <w:rsid w:val="0057480B"/>
    <w:rsid w:val="00575BB7"/>
    <w:rsid w:val="00575CDA"/>
    <w:rsid w:val="005764A3"/>
    <w:rsid w:val="00576861"/>
    <w:rsid w:val="005769BA"/>
    <w:rsid w:val="00577E44"/>
    <w:rsid w:val="005816E6"/>
    <w:rsid w:val="00582369"/>
    <w:rsid w:val="00582A0F"/>
    <w:rsid w:val="00583291"/>
    <w:rsid w:val="00583421"/>
    <w:rsid w:val="00583B4B"/>
    <w:rsid w:val="00584381"/>
    <w:rsid w:val="00584F06"/>
    <w:rsid w:val="005854E7"/>
    <w:rsid w:val="005855E1"/>
    <w:rsid w:val="005865A3"/>
    <w:rsid w:val="00587EDC"/>
    <w:rsid w:val="00587F4A"/>
    <w:rsid w:val="00590072"/>
    <w:rsid w:val="005906C0"/>
    <w:rsid w:val="0059200F"/>
    <w:rsid w:val="00592157"/>
    <w:rsid w:val="00592A0B"/>
    <w:rsid w:val="00592D12"/>
    <w:rsid w:val="00593035"/>
    <w:rsid w:val="005939F0"/>
    <w:rsid w:val="00593D0C"/>
    <w:rsid w:val="00593F15"/>
    <w:rsid w:val="00594259"/>
    <w:rsid w:val="005947AF"/>
    <w:rsid w:val="00594D2A"/>
    <w:rsid w:val="00594F9C"/>
    <w:rsid w:val="0059530A"/>
    <w:rsid w:val="00595914"/>
    <w:rsid w:val="00595C36"/>
    <w:rsid w:val="005963AC"/>
    <w:rsid w:val="0059687A"/>
    <w:rsid w:val="00596F46"/>
    <w:rsid w:val="00596F81"/>
    <w:rsid w:val="005A020F"/>
    <w:rsid w:val="005A03B6"/>
    <w:rsid w:val="005A0600"/>
    <w:rsid w:val="005A07C5"/>
    <w:rsid w:val="005A194E"/>
    <w:rsid w:val="005A3A56"/>
    <w:rsid w:val="005A402E"/>
    <w:rsid w:val="005A4701"/>
    <w:rsid w:val="005A4A33"/>
    <w:rsid w:val="005A4B4C"/>
    <w:rsid w:val="005A4EEE"/>
    <w:rsid w:val="005A62D5"/>
    <w:rsid w:val="005B0DFC"/>
    <w:rsid w:val="005B16CB"/>
    <w:rsid w:val="005B250C"/>
    <w:rsid w:val="005B2E47"/>
    <w:rsid w:val="005B34F2"/>
    <w:rsid w:val="005B3B13"/>
    <w:rsid w:val="005B3E53"/>
    <w:rsid w:val="005B40FB"/>
    <w:rsid w:val="005B46C8"/>
    <w:rsid w:val="005B4CC0"/>
    <w:rsid w:val="005B5030"/>
    <w:rsid w:val="005B55C5"/>
    <w:rsid w:val="005B5D67"/>
    <w:rsid w:val="005B6BDC"/>
    <w:rsid w:val="005C01C8"/>
    <w:rsid w:val="005C0866"/>
    <w:rsid w:val="005C0F79"/>
    <w:rsid w:val="005C2044"/>
    <w:rsid w:val="005C2078"/>
    <w:rsid w:val="005C23D5"/>
    <w:rsid w:val="005C37A4"/>
    <w:rsid w:val="005C42D1"/>
    <w:rsid w:val="005C61C9"/>
    <w:rsid w:val="005C6DBF"/>
    <w:rsid w:val="005C7114"/>
    <w:rsid w:val="005C7479"/>
    <w:rsid w:val="005C7481"/>
    <w:rsid w:val="005D012C"/>
    <w:rsid w:val="005D1C7C"/>
    <w:rsid w:val="005D2581"/>
    <w:rsid w:val="005D2BB4"/>
    <w:rsid w:val="005D32A6"/>
    <w:rsid w:val="005D3C34"/>
    <w:rsid w:val="005D4089"/>
    <w:rsid w:val="005D4A5A"/>
    <w:rsid w:val="005D4CB2"/>
    <w:rsid w:val="005D5509"/>
    <w:rsid w:val="005D59C1"/>
    <w:rsid w:val="005D727E"/>
    <w:rsid w:val="005E04A7"/>
    <w:rsid w:val="005E14AD"/>
    <w:rsid w:val="005E173F"/>
    <w:rsid w:val="005E176E"/>
    <w:rsid w:val="005E2EA7"/>
    <w:rsid w:val="005E3BA0"/>
    <w:rsid w:val="005E3BB2"/>
    <w:rsid w:val="005E3E1E"/>
    <w:rsid w:val="005E4E71"/>
    <w:rsid w:val="005E5715"/>
    <w:rsid w:val="005E5E5F"/>
    <w:rsid w:val="005E7C91"/>
    <w:rsid w:val="005F0211"/>
    <w:rsid w:val="005F1391"/>
    <w:rsid w:val="005F1CB7"/>
    <w:rsid w:val="005F240F"/>
    <w:rsid w:val="005F2D2D"/>
    <w:rsid w:val="005F32B1"/>
    <w:rsid w:val="005F4C07"/>
    <w:rsid w:val="005F6420"/>
    <w:rsid w:val="005F69BC"/>
    <w:rsid w:val="005F6D9A"/>
    <w:rsid w:val="005F773D"/>
    <w:rsid w:val="00601667"/>
    <w:rsid w:val="0060196E"/>
    <w:rsid w:val="0060225C"/>
    <w:rsid w:val="0060372E"/>
    <w:rsid w:val="00603A14"/>
    <w:rsid w:val="00603E0C"/>
    <w:rsid w:val="0060425A"/>
    <w:rsid w:val="00606385"/>
    <w:rsid w:val="00606AFF"/>
    <w:rsid w:val="00607BB6"/>
    <w:rsid w:val="00607DD6"/>
    <w:rsid w:val="00610668"/>
    <w:rsid w:val="0061099B"/>
    <w:rsid w:val="006118DC"/>
    <w:rsid w:val="00611B25"/>
    <w:rsid w:val="00611C7F"/>
    <w:rsid w:val="006126F5"/>
    <w:rsid w:val="006129A3"/>
    <w:rsid w:val="00612C9A"/>
    <w:rsid w:val="00614180"/>
    <w:rsid w:val="00614872"/>
    <w:rsid w:val="00614B20"/>
    <w:rsid w:val="006154BA"/>
    <w:rsid w:val="006155F8"/>
    <w:rsid w:val="0061588A"/>
    <w:rsid w:val="0061622A"/>
    <w:rsid w:val="00620EE6"/>
    <w:rsid w:val="0062155A"/>
    <w:rsid w:val="0062181A"/>
    <w:rsid w:val="00621DDD"/>
    <w:rsid w:val="006224F8"/>
    <w:rsid w:val="00623C01"/>
    <w:rsid w:val="0062420F"/>
    <w:rsid w:val="006243BA"/>
    <w:rsid w:val="00624C62"/>
    <w:rsid w:val="006252FD"/>
    <w:rsid w:val="006301DC"/>
    <w:rsid w:val="0063082A"/>
    <w:rsid w:val="0063089C"/>
    <w:rsid w:val="00630A60"/>
    <w:rsid w:val="00631506"/>
    <w:rsid w:val="006330F9"/>
    <w:rsid w:val="00633247"/>
    <w:rsid w:val="00633481"/>
    <w:rsid w:val="00634B58"/>
    <w:rsid w:val="006366DE"/>
    <w:rsid w:val="006369EF"/>
    <w:rsid w:val="00637C54"/>
    <w:rsid w:val="00640704"/>
    <w:rsid w:val="006407D4"/>
    <w:rsid w:val="00640ABA"/>
    <w:rsid w:val="00640CCD"/>
    <w:rsid w:val="0064134A"/>
    <w:rsid w:val="006429C4"/>
    <w:rsid w:val="00644898"/>
    <w:rsid w:val="00644E13"/>
    <w:rsid w:val="0064594B"/>
    <w:rsid w:val="00645D64"/>
    <w:rsid w:val="00645E12"/>
    <w:rsid w:val="00645EC3"/>
    <w:rsid w:val="00646186"/>
    <w:rsid w:val="006508A5"/>
    <w:rsid w:val="006512C6"/>
    <w:rsid w:val="0065171C"/>
    <w:rsid w:val="00651D5A"/>
    <w:rsid w:val="00652EAC"/>
    <w:rsid w:val="00653CD1"/>
    <w:rsid w:val="00654706"/>
    <w:rsid w:val="0065548B"/>
    <w:rsid w:val="00655C58"/>
    <w:rsid w:val="006603B4"/>
    <w:rsid w:val="00660416"/>
    <w:rsid w:val="00660A14"/>
    <w:rsid w:val="00660AC9"/>
    <w:rsid w:val="00660C1D"/>
    <w:rsid w:val="00660C43"/>
    <w:rsid w:val="0066106A"/>
    <w:rsid w:val="00661F3E"/>
    <w:rsid w:val="00662326"/>
    <w:rsid w:val="006631A1"/>
    <w:rsid w:val="00664057"/>
    <w:rsid w:val="006648C2"/>
    <w:rsid w:val="00666841"/>
    <w:rsid w:val="00666FB5"/>
    <w:rsid w:val="006673EB"/>
    <w:rsid w:val="00667BF5"/>
    <w:rsid w:val="00670A87"/>
    <w:rsid w:val="0067165B"/>
    <w:rsid w:val="00671961"/>
    <w:rsid w:val="00671B99"/>
    <w:rsid w:val="00672FB8"/>
    <w:rsid w:val="00673DC7"/>
    <w:rsid w:val="00675482"/>
    <w:rsid w:val="00675643"/>
    <w:rsid w:val="0067569A"/>
    <w:rsid w:val="00676EC7"/>
    <w:rsid w:val="00677C33"/>
    <w:rsid w:val="00677F0E"/>
    <w:rsid w:val="006808E3"/>
    <w:rsid w:val="00681AC3"/>
    <w:rsid w:val="00681D91"/>
    <w:rsid w:val="00682179"/>
    <w:rsid w:val="00682DB6"/>
    <w:rsid w:val="0068360A"/>
    <w:rsid w:val="0068486C"/>
    <w:rsid w:val="006849B4"/>
    <w:rsid w:val="00685771"/>
    <w:rsid w:val="00685C3D"/>
    <w:rsid w:val="0068638A"/>
    <w:rsid w:val="006869B8"/>
    <w:rsid w:val="0068799F"/>
    <w:rsid w:val="00690559"/>
    <w:rsid w:val="006918DA"/>
    <w:rsid w:val="00692840"/>
    <w:rsid w:val="006928CE"/>
    <w:rsid w:val="00693C59"/>
    <w:rsid w:val="00694573"/>
    <w:rsid w:val="00694B45"/>
    <w:rsid w:val="00695D11"/>
    <w:rsid w:val="0069627C"/>
    <w:rsid w:val="006976F3"/>
    <w:rsid w:val="00697EEA"/>
    <w:rsid w:val="006A0525"/>
    <w:rsid w:val="006A1DB1"/>
    <w:rsid w:val="006A40BC"/>
    <w:rsid w:val="006A45C6"/>
    <w:rsid w:val="006A4947"/>
    <w:rsid w:val="006A4EF9"/>
    <w:rsid w:val="006A7652"/>
    <w:rsid w:val="006A784A"/>
    <w:rsid w:val="006A7E98"/>
    <w:rsid w:val="006B0C7D"/>
    <w:rsid w:val="006B144F"/>
    <w:rsid w:val="006B2A1F"/>
    <w:rsid w:val="006B2CA2"/>
    <w:rsid w:val="006B2F7A"/>
    <w:rsid w:val="006B3537"/>
    <w:rsid w:val="006B3ADF"/>
    <w:rsid w:val="006B42A9"/>
    <w:rsid w:val="006B46CA"/>
    <w:rsid w:val="006B5EB7"/>
    <w:rsid w:val="006B6A67"/>
    <w:rsid w:val="006B6CA7"/>
    <w:rsid w:val="006B75E7"/>
    <w:rsid w:val="006B7BD9"/>
    <w:rsid w:val="006B7DB4"/>
    <w:rsid w:val="006C029C"/>
    <w:rsid w:val="006C0C26"/>
    <w:rsid w:val="006C1030"/>
    <w:rsid w:val="006C294D"/>
    <w:rsid w:val="006C2EF3"/>
    <w:rsid w:val="006C3138"/>
    <w:rsid w:val="006C3F8E"/>
    <w:rsid w:val="006C41DB"/>
    <w:rsid w:val="006C48FB"/>
    <w:rsid w:val="006C55F0"/>
    <w:rsid w:val="006C581C"/>
    <w:rsid w:val="006C58C1"/>
    <w:rsid w:val="006C58D8"/>
    <w:rsid w:val="006C59E5"/>
    <w:rsid w:val="006C63E7"/>
    <w:rsid w:val="006C7525"/>
    <w:rsid w:val="006C7A5B"/>
    <w:rsid w:val="006C7BA9"/>
    <w:rsid w:val="006D0268"/>
    <w:rsid w:val="006D0860"/>
    <w:rsid w:val="006D19AC"/>
    <w:rsid w:val="006D2729"/>
    <w:rsid w:val="006D290C"/>
    <w:rsid w:val="006D2AF5"/>
    <w:rsid w:val="006D2C80"/>
    <w:rsid w:val="006D3595"/>
    <w:rsid w:val="006D56F9"/>
    <w:rsid w:val="006D5A57"/>
    <w:rsid w:val="006D5BE6"/>
    <w:rsid w:val="006D7499"/>
    <w:rsid w:val="006D7624"/>
    <w:rsid w:val="006D7A47"/>
    <w:rsid w:val="006E255A"/>
    <w:rsid w:val="006E29BC"/>
    <w:rsid w:val="006E3DD9"/>
    <w:rsid w:val="006E527B"/>
    <w:rsid w:val="006E55F0"/>
    <w:rsid w:val="006E6990"/>
    <w:rsid w:val="006E7A46"/>
    <w:rsid w:val="006F01BB"/>
    <w:rsid w:val="006F0A38"/>
    <w:rsid w:val="006F0A8B"/>
    <w:rsid w:val="006F1ECE"/>
    <w:rsid w:val="006F2552"/>
    <w:rsid w:val="006F2599"/>
    <w:rsid w:val="006F2DB3"/>
    <w:rsid w:val="006F303F"/>
    <w:rsid w:val="006F36A0"/>
    <w:rsid w:val="006F3B14"/>
    <w:rsid w:val="006F3E26"/>
    <w:rsid w:val="006F4324"/>
    <w:rsid w:val="006F4BD7"/>
    <w:rsid w:val="006F5799"/>
    <w:rsid w:val="006F64F4"/>
    <w:rsid w:val="006F657B"/>
    <w:rsid w:val="006F7933"/>
    <w:rsid w:val="0070030B"/>
    <w:rsid w:val="00700C2B"/>
    <w:rsid w:val="00701147"/>
    <w:rsid w:val="007014B8"/>
    <w:rsid w:val="00703B8D"/>
    <w:rsid w:val="007043B0"/>
    <w:rsid w:val="00704A37"/>
    <w:rsid w:val="00704AEE"/>
    <w:rsid w:val="00705429"/>
    <w:rsid w:val="00705D08"/>
    <w:rsid w:val="007067C1"/>
    <w:rsid w:val="00706995"/>
    <w:rsid w:val="007077FA"/>
    <w:rsid w:val="00707CB5"/>
    <w:rsid w:val="00710732"/>
    <w:rsid w:val="0071120A"/>
    <w:rsid w:val="007112C0"/>
    <w:rsid w:val="007116E4"/>
    <w:rsid w:val="00711D2B"/>
    <w:rsid w:val="00712086"/>
    <w:rsid w:val="00712170"/>
    <w:rsid w:val="0071309C"/>
    <w:rsid w:val="00713494"/>
    <w:rsid w:val="00713A18"/>
    <w:rsid w:val="00714320"/>
    <w:rsid w:val="00714384"/>
    <w:rsid w:val="007143A3"/>
    <w:rsid w:val="007146E0"/>
    <w:rsid w:val="00715170"/>
    <w:rsid w:val="00715B50"/>
    <w:rsid w:val="00715B7C"/>
    <w:rsid w:val="0071612C"/>
    <w:rsid w:val="00716A08"/>
    <w:rsid w:val="0071767F"/>
    <w:rsid w:val="00720CBB"/>
    <w:rsid w:val="0072287C"/>
    <w:rsid w:val="007233DC"/>
    <w:rsid w:val="00723D5C"/>
    <w:rsid w:val="00724613"/>
    <w:rsid w:val="00724F11"/>
    <w:rsid w:val="007272C6"/>
    <w:rsid w:val="00727A2D"/>
    <w:rsid w:val="007313F2"/>
    <w:rsid w:val="00731483"/>
    <w:rsid w:val="00731D0B"/>
    <w:rsid w:val="00731FCC"/>
    <w:rsid w:val="007333C2"/>
    <w:rsid w:val="00733519"/>
    <w:rsid w:val="0073365B"/>
    <w:rsid w:val="00734156"/>
    <w:rsid w:val="0073446B"/>
    <w:rsid w:val="007350CB"/>
    <w:rsid w:val="007350D7"/>
    <w:rsid w:val="007358FE"/>
    <w:rsid w:val="00735927"/>
    <w:rsid w:val="0073657F"/>
    <w:rsid w:val="00737B23"/>
    <w:rsid w:val="00740C15"/>
    <w:rsid w:val="0074240B"/>
    <w:rsid w:val="007433AC"/>
    <w:rsid w:val="00744749"/>
    <w:rsid w:val="007453C4"/>
    <w:rsid w:val="007503E5"/>
    <w:rsid w:val="007507FD"/>
    <w:rsid w:val="00750BDC"/>
    <w:rsid w:val="00753206"/>
    <w:rsid w:val="00753436"/>
    <w:rsid w:val="0075357C"/>
    <w:rsid w:val="007536BD"/>
    <w:rsid w:val="00753C12"/>
    <w:rsid w:val="007542C3"/>
    <w:rsid w:val="007544D0"/>
    <w:rsid w:val="00756EAE"/>
    <w:rsid w:val="00757DC2"/>
    <w:rsid w:val="007600EF"/>
    <w:rsid w:val="00760E4B"/>
    <w:rsid w:val="00761BC5"/>
    <w:rsid w:val="00761EBC"/>
    <w:rsid w:val="00762693"/>
    <w:rsid w:val="007630D4"/>
    <w:rsid w:val="00763291"/>
    <w:rsid w:val="007632FC"/>
    <w:rsid w:val="007640B6"/>
    <w:rsid w:val="0076411E"/>
    <w:rsid w:val="00764256"/>
    <w:rsid w:val="007665D1"/>
    <w:rsid w:val="007668E2"/>
    <w:rsid w:val="00766DC4"/>
    <w:rsid w:val="007670D3"/>
    <w:rsid w:val="00767A80"/>
    <w:rsid w:val="00767AA2"/>
    <w:rsid w:val="0077241A"/>
    <w:rsid w:val="00772563"/>
    <w:rsid w:val="00772E8B"/>
    <w:rsid w:val="007730DA"/>
    <w:rsid w:val="007738D8"/>
    <w:rsid w:val="0077390F"/>
    <w:rsid w:val="00774218"/>
    <w:rsid w:val="00775D21"/>
    <w:rsid w:val="0077605A"/>
    <w:rsid w:val="00776675"/>
    <w:rsid w:val="007777BC"/>
    <w:rsid w:val="00777A0E"/>
    <w:rsid w:val="00777D46"/>
    <w:rsid w:val="00780754"/>
    <w:rsid w:val="00781034"/>
    <w:rsid w:val="007813EF"/>
    <w:rsid w:val="00782182"/>
    <w:rsid w:val="007828B7"/>
    <w:rsid w:val="007831ED"/>
    <w:rsid w:val="00783606"/>
    <w:rsid w:val="00783A48"/>
    <w:rsid w:val="00783AFD"/>
    <w:rsid w:val="00783BE4"/>
    <w:rsid w:val="00784809"/>
    <w:rsid w:val="007870D1"/>
    <w:rsid w:val="0078757C"/>
    <w:rsid w:val="0078772F"/>
    <w:rsid w:val="00790CD4"/>
    <w:rsid w:val="00791D80"/>
    <w:rsid w:val="00792896"/>
    <w:rsid w:val="0079388F"/>
    <w:rsid w:val="00796114"/>
    <w:rsid w:val="0079639B"/>
    <w:rsid w:val="007965BF"/>
    <w:rsid w:val="007970FC"/>
    <w:rsid w:val="0079719B"/>
    <w:rsid w:val="0079772F"/>
    <w:rsid w:val="00797A98"/>
    <w:rsid w:val="007A0749"/>
    <w:rsid w:val="007A11C5"/>
    <w:rsid w:val="007A20D4"/>
    <w:rsid w:val="007A28F1"/>
    <w:rsid w:val="007A37A3"/>
    <w:rsid w:val="007A3B1B"/>
    <w:rsid w:val="007A47DE"/>
    <w:rsid w:val="007A4D5E"/>
    <w:rsid w:val="007A5419"/>
    <w:rsid w:val="007A78ED"/>
    <w:rsid w:val="007A7D1E"/>
    <w:rsid w:val="007B1557"/>
    <w:rsid w:val="007B19B8"/>
    <w:rsid w:val="007B2CE8"/>
    <w:rsid w:val="007B3467"/>
    <w:rsid w:val="007B3998"/>
    <w:rsid w:val="007B3B47"/>
    <w:rsid w:val="007B4633"/>
    <w:rsid w:val="007B4756"/>
    <w:rsid w:val="007B578D"/>
    <w:rsid w:val="007B610D"/>
    <w:rsid w:val="007B67F1"/>
    <w:rsid w:val="007B6D4F"/>
    <w:rsid w:val="007B7538"/>
    <w:rsid w:val="007B75C1"/>
    <w:rsid w:val="007B76F2"/>
    <w:rsid w:val="007B7B17"/>
    <w:rsid w:val="007C0CE1"/>
    <w:rsid w:val="007C1B7E"/>
    <w:rsid w:val="007C264F"/>
    <w:rsid w:val="007C3443"/>
    <w:rsid w:val="007C34E6"/>
    <w:rsid w:val="007C3EDB"/>
    <w:rsid w:val="007C5762"/>
    <w:rsid w:val="007C5B1B"/>
    <w:rsid w:val="007C5B8A"/>
    <w:rsid w:val="007C6143"/>
    <w:rsid w:val="007D1273"/>
    <w:rsid w:val="007D471A"/>
    <w:rsid w:val="007D4943"/>
    <w:rsid w:val="007D582E"/>
    <w:rsid w:val="007D69FC"/>
    <w:rsid w:val="007D76F9"/>
    <w:rsid w:val="007E04C6"/>
    <w:rsid w:val="007E093C"/>
    <w:rsid w:val="007E1202"/>
    <w:rsid w:val="007E1482"/>
    <w:rsid w:val="007E17CE"/>
    <w:rsid w:val="007E1C17"/>
    <w:rsid w:val="007E2043"/>
    <w:rsid w:val="007E2189"/>
    <w:rsid w:val="007E275B"/>
    <w:rsid w:val="007E2973"/>
    <w:rsid w:val="007E3438"/>
    <w:rsid w:val="007E35D8"/>
    <w:rsid w:val="007E364B"/>
    <w:rsid w:val="007E378A"/>
    <w:rsid w:val="007E39F7"/>
    <w:rsid w:val="007E535B"/>
    <w:rsid w:val="007E59D7"/>
    <w:rsid w:val="007E5A76"/>
    <w:rsid w:val="007E741D"/>
    <w:rsid w:val="007E7723"/>
    <w:rsid w:val="007E7D22"/>
    <w:rsid w:val="007F11D6"/>
    <w:rsid w:val="007F1E9D"/>
    <w:rsid w:val="007F25E5"/>
    <w:rsid w:val="007F2772"/>
    <w:rsid w:val="007F2B14"/>
    <w:rsid w:val="007F342C"/>
    <w:rsid w:val="007F406B"/>
    <w:rsid w:val="007F4852"/>
    <w:rsid w:val="007F5044"/>
    <w:rsid w:val="007F52D2"/>
    <w:rsid w:val="007F6583"/>
    <w:rsid w:val="0080069C"/>
    <w:rsid w:val="00802203"/>
    <w:rsid w:val="00802B43"/>
    <w:rsid w:val="00802CAD"/>
    <w:rsid w:val="008036A0"/>
    <w:rsid w:val="0080501D"/>
    <w:rsid w:val="0080530F"/>
    <w:rsid w:val="00805B57"/>
    <w:rsid w:val="008062D8"/>
    <w:rsid w:val="008063F6"/>
    <w:rsid w:val="00806443"/>
    <w:rsid w:val="00806823"/>
    <w:rsid w:val="00807022"/>
    <w:rsid w:val="00807EFD"/>
    <w:rsid w:val="008102D6"/>
    <w:rsid w:val="00810368"/>
    <w:rsid w:val="00811773"/>
    <w:rsid w:val="008120D1"/>
    <w:rsid w:val="00812592"/>
    <w:rsid w:val="008135AB"/>
    <w:rsid w:val="00814DCC"/>
    <w:rsid w:val="00815853"/>
    <w:rsid w:val="00817982"/>
    <w:rsid w:val="00817BCF"/>
    <w:rsid w:val="0082056A"/>
    <w:rsid w:val="00821409"/>
    <w:rsid w:val="00821EA5"/>
    <w:rsid w:val="008223E1"/>
    <w:rsid w:val="008224F0"/>
    <w:rsid w:val="00822827"/>
    <w:rsid w:val="008234E6"/>
    <w:rsid w:val="0082376E"/>
    <w:rsid w:val="00823E16"/>
    <w:rsid w:val="008247A2"/>
    <w:rsid w:val="0082796C"/>
    <w:rsid w:val="00827BF4"/>
    <w:rsid w:val="008310E1"/>
    <w:rsid w:val="00831546"/>
    <w:rsid w:val="00831691"/>
    <w:rsid w:val="0083191F"/>
    <w:rsid w:val="00832900"/>
    <w:rsid w:val="008329CD"/>
    <w:rsid w:val="008329FC"/>
    <w:rsid w:val="00832A68"/>
    <w:rsid w:val="00832F83"/>
    <w:rsid w:val="00834028"/>
    <w:rsid w:val="008345FB"/>
    <w:rsid w:val="00835D23"/>
    <w:rsid w:val="00836144"/>
    <w:rsid w:val="0083773B"/>
    <w:rsid w:val="00837C6C"/>
    <w:rsid w:val="00841A95"/>
    <w:rsid w:val="00841B24"/>
    <w:rsid w:val="00842CDB"/>
    <w:rsid w:val="00843255"/>
    <w:rsid w:val="00843298"/>
    <w:rsid w:val="00844C8F"/>
    <w:rsid w:val="00845779"/>
    <w:rsid w:val="008457A7"/>
    <w:rsid w:val="00845F82"/>
    <w:rsid w:val="00847D79"/>
    <w:rsid w:val="00850225"/>
    <w:rsid w:val="00850BDC"/>
    <w:rsid w:val="00851527"/>
    <w:rsid w:val="008515DF"/>
    <w:rsid w:val="008515E8"/>
    <w:rsid w:val="00851A48"/>
    <w:rsid w:val="0085225A"/>
    <w:rsid w:val="00852315"/>
    <w:rsid w:val="008523F8"/>
    <w:rsid w:val="00852472"/>
    <w:rsid w:val="00853806"/>
    <w:rsid w:val="0085488F"/>
    <w:rsid w:val="00854C0C"/>
    <w:rsid w:val="00854DA9"/>
    <w:rsid w:val="00855391"/>
    <w:rsid w:val="008553D3"/>
    <w:rsid w:val="00855E54"/>
    <w:rsid w:val="00856E6F"/>
    <w:rsid w:val="008572F4"/>
    <w:rsid w:val="00857352"/>
    <w:rsid w:val="008574B6"/>
    <w:rsid w:val="00857E61"/>
    <w:rsid w:val="00857E8B"/>
    <w:rsid w:val="00857ECE"/>
    <w:rsid w:val="008605D0"/>
    <w:rsid w:val="008633BE"/>
    <w:rsid w:val="008647C6"/>
    <w:rsid w:val="0086484A"/>
    <w:rsid w:val="00864EF6"/>
    <w:rsid w:val="008650C6"/>
    <w:rsid w:val="008652C7"/>
    <w:rsid w:val="0086545B"/>
    <w:rsid w:val="00865575"/>
    <w:rsid w:val="00865B5F"/>
    <w:rsid w:val="00866AA8"/>
    <w:rsid w:val="00867114"/>
    <w:rsid w:val="0087150B"/>
    <w:rsid w:val="00873016"/>
    <w:rsid w:val="00873CCF"/>
    <w:rsid w:val="00874850"/>
    <w:rsid w:val="008748A0"/>
    <w:rsid w:val="00875E53"/>
    <w:rsid w:val="008770BF"/>
    <w:rsid w:val="00881607"/>
    <w:rsid w:val="00881B09"/>
    <w:rsid w:val="00882179"/>
    <w:rsid w:val="0088251E"/>
    <w:rsid w:val="00883B64"/>
    <w:rsid w:val="00883DF4"/>
    <w:rsid w:val="0088405E"/>
    <w:rsid w:val="008846C2"/>
    <w:rsid w:val="00884E38"/>
    <w:rsid w:val="00884F24"/>
    <w:rsid w:val="00885AF2"/>
    <w:rsid w:val="00885B73"/>
    <w:rsid w:val="00885DEB"/>
    <w:rsid w:val="00886001"/>
    <w:rsid w:val="00886C79"/>
    <w:rsid w:val="008903E8"/>
    <w:rsid w:val="00890A56"/>
    <w:rsid w:val="008916C2"/>
    <w:rsid w:val="0089188C"/>
    <w:rsid w:val="00891AA7"/>
    <w:rsid w:val="00891AF8"/>
    <w:rsid w:val="00891ED4"/>
    <w:rsid w:val="00892629"/>
    <w:rsid w:val="00893501"/>
    <w:rsid w:val="008935CD"/>
    <w:rsid w:val="00893CFA"/>
    <w:rsid w:val="00894776"/>
    <w:rsid w:val="00896580"/>
    <w:rsid w:val="008968E0"/>
    <w:rsid w:val="00896CE9"/>
    <w:rsid w:val="00896DD0"/>
    <w:rsid w:val="00897131"/>
    <w:rsid w:val="008A0071"/>
    <w:rsid w:val="008A0CE3"/>
    <w:rsid w:val="008A0D0A"/>
    <w:rsid w:val="008A1525"/>
    <w:rsid w:val="008A1749"/>
    <w:rsid w:val="008A251F"/>
    <w:rsid w:val="008A266C"/>
    <w:rsid w:val="008A2979"/>
    <w:rsid w:val="008A3758"/>
    <w:rsid w:val="008A3A2B"/>
    <w:rsid w:val="008A3B2D"/>
    <w:rsid w:val="008A3E7F"/>
    <w:rsid w:val="008A4463"/>
    <w:rsid w:val="008A4C2A"/>
    <w:rsid w:val="008A4D58"/>
    <w:rsid w:val="008A4FCB"/>
    <w:rsid w:val="008A5B9C"/>
    <w:rsid w:val="008B0350"/>
    <w:rsid w:val="008B071A"/>
    <w:rsid w:val="008B0B27"/>
    <w:rsid w:val="008B0CE7"/>
    <w:rsid w:val="008B0DC9"/>
    <w:rsid w:val="008B1642"/>
    <w:rsid w:val="008B1770"/>
    <w:rsid w:val="008B3909"/>
    <w:rsid w:val="008B3A59"/>
    <w:rsid w:val="008B3B5F"/>
    <w:rsid w:val="008B3C2B"/>
    <w:rsid w:val="008B47C2"/>
    <w:rsid w:val="008B4BB3"/>
    <w:rsid w:val="008B4DF5"/>
    <w:rsid w:val="008B79E8"/>
    <w:rsid w:val="008C0C63"/>
    <w:rsid w:val="008C17A6"/>
    <w:rsid w:val="008C42AE"/>
    <w:rsid w:val="008C4F8E"/>
    <w:rsid w:val="008C50ED"/>
    <w:rsid w:val="008C5AA1"/>
    <w:rsid w:val="008C5B84"/>
    <w:rsid w:val="008C78C4"/>
    <w:rsid w:val="008C7EB8"/>
    <w:rsid w:val="008D0141"/>
    <w:rsid w:val="008D0227"/>
    <w:rsid w:val="008D03B3"/>
    <w:rsid w:val="008D078B"/>
    <w:rsid w:val="008D08ED"/>
    <w:rsid w:val="008D12DF"/>
    <w:rsid w:val="008D1383"/>
    <w:rsid w:val="008D1D64"/>
    <w:rsid w:val="008D1E28"/>
    <w:rsid w:val="008D2AEE"/>
    <w:rsid w:val="008D2ED8"/>
    <w:rsid w:val="008D3338"/>
    <w:rsid w:val="008D3497"/>
    <w:rsid w:val="008D4295"/>
    <w:rsid w:val="008D4587"/>
    <w:rsid w:val="008D47E4"/>
    <w:rsid w:val="008D4C0A"/>
    <w:rsid w:val="008D5B92"/>
    <w:rsid w:val="008D5EA2"/>
    <w:rsid w:val="008D74B7"/>
    <w:rsid w:val="008D7926"/>
    <w:rsid w:val="008E00AF"/>
    <w:rsid w:val="008E0ED6"/>
    <w:rsid w:val="008E1859"/>
    <w:rsid w:val="008E2315"/>
    <w:rsid w:val="008E31ED"/>
    <w:rsid w:val="008E3E77"/>
    <w:rsid w:val="008E4B23"/>
    <w:rsid w:val="008E606D"/>
    <w:rsid w:val="008E630D"/>
    <w:rsid w:val="008E6F14"/>
    <w:rsid w:val="008E7A72"/>
    <w:rsid w:val="008F0367"/>
    <w:rsid w:val="008F0970"/>
    <w:rsid w:val="008F1A6F"/>
    <w:rsid w:val="008F1A99"/>
    <w:rsid w:val="008F2BC0"/>
    <w:rsid w:val="008F3FEB"/>
    <w:rsid w:val="008F48B6"/>
    <w:rsid w:val="008F494F"/>
    <w:rsid w:val="008F4C5D"/>
    <w:rsid w:val="008F4F04"/>
    <w:rsid w:val="008F51A0"/>
    <w:rsid w:val="008F51DE"/>
    <w:rsid w:val="008F554B"/>
    <w:rsid w:val="008F56C0"/>
    <w:rsid w:val="008F58DB"/>
    <w:rsid w:val="008F5AB9"/>
    <w:rsid w:val="008F5CF4"/>
    <w:rsid w:val="008F5EF4"/>
    <w:rsid w:val="008F6389"/>
    <w:rsid w:val="008F6C9F"/>
    <w:rsid w:val="00900B0B"/>
    <w:rsid w:val="00900C12"/>
    <w:rsid w:val="00900DC7"/>
    <w:rsid w:val="00902285"/>
    <w:rsid w:val="00902B26"/>
    <w:rsid w:val="00904BE4"/>
    <w:rsid w:val="0090641F"/>
    <w:rsid w:val="009075AB"/>
    <w:rsid w:val="00907EE7"/>
    <w:rsid w:val="009100D5"/>
    <w:rsid w:val="00910659"/>
    <w:rsid w:val="00911F1F"/>
    <w:rsid w:val="00913511"/>
    <w:rsid w:val="009135B9"/>
    <w:rsid w:val="00913CC0"/>
    <w:rsid w:val="009144E0"/>
    <w:rsid w:val="009152F0"/>
    <w:rsid w:val="0091566A"/>
    <w:rsid w:val="009157CE"/>
    <w:rsid w:val="0091670E"/>
    <w:rsid w:val="00916A4F"/>
    <w:rsid w:val="00916F49"/>
    <w:rsid w:val="00916FD1"/>
    <w:rsid w:val="009209AF"/>
    <w:rsid w:val="00921665"/>
    <w:rsid w:val="00921AF9"/>
    <w:rsid w:val="00921B73"/>
    <w:rsid w:val="00923207"/>
    <w:rsid w:val="009234F2"/>
    <w:rsid w:val="0092368B"/>
    <w:rsid w:val="00923F42"/>
    <w:rsid w:val="00923FDA"/>
    <w:rsid w:val="009259B7"/>
    <w:rsid w:val="0092631B"/>
    <w:rsid w:val="00926E4A"/>
    <w:rsid w:val="00930C04"/>
    <w:rsid w:val="00930ECD"/>
    <w:rsid w:val="00931C12"/>
    <w:rsid w:val="00931D80"/>
    <w:rsid w:val="00932823"/>
    <w:rsid w:val="009331BB"/>
    <w:rsid w:val="00934034"/>
    <w:rsid w:val="009340F4"/>
    <w:rsid w:val="0093496D"/>
    <w:rsid w:val="00935035"/>
    <w:rsid w:val="009352D1"/>
    <w:rsid w:val="00936008"/>
    <w:rsid w:val="00936840"/>
    <w:rsid w:val="0093774A"/>
    <w:rsid w:val="00937C40"/>
    <w:rsid w:val="00937C73"/>
    <w:rsid w:val="009404B2"/>
    <w:rsid w:val="009404D2"/>
    <w:rsid w:val="0094089E"/>
    <w:rsid w:val="00940DA6"/>
    <w:rsid w:val="00941430"/>
    <w:rsid w:val="00941662"/>
    <w:rsid w:val="00941B32"/>
    <w:rsid w:val="00943241"/>
    <w:rsid w:val="00943DDE"/>
    <w:rsid w:val="0094549A"/>
    <w:rsid w:val="00945556"/>
    <w:rsid w:val="00946173"/>
    <w:rsid w:val="0094791A"/>
    <w:rsid w:val="00950447"/>
    <w:rsid w:val="00950663"/>
    <w:rsid w:val="00950CFA"/>
    <w:rsid w:val="00950DD6"/>
    <w:rsid w:val="009510EE"/>
    <w:rsid w:val="009516DA"/>
    <w:rsid w:val="00951948"/>
    <w:rsid w:val="00951CC8"/>
    <w:rsid w:val="009522F0"/>
    <w:rsid w:val="00952A19"/>
    <w:rsid w:val="009539C6"/>
    <w:rsid w:val="009549B3"/>
    <w:rsid w:val="00955B0D"/>
    <w:rsid w:val="00956178"/>
    <w:rsid w:val="009561EF"/>
    <w:rsid w:val="0095649E"/>
    <w:rsid w:val="0095717A"/>
    <w:rsid w:val="009610C3"/>
    <w:rsid w:val="00961698"/>
    <w:rsid w:val="009616E6"/>
    <w:rsid w:val="00961C75"/>
    <w:rsid w:val="00962448"/>
    <w:rsid w:val="00962841"/>
    <w:rsid w:val="009633FE"/>
    <w:rsid w:val="00963458"/>
    <w:rsid w:val="009636C4"/>
    <w:rsid w:val="009641DB"/>
    <w:rsid w:val="0096456B"/>
    <w:rsid w:val="009657CA"/>
    <w:rsid w:val="00965F8D"/>
    <w:rsid w:val="0096637D"/>
    <w:rsid w:val="00966395"/>
    <w:rsid w:val="00966EFF"/>
    <w:rsid w:val="0096765F"/>
    <w:rsid w:val="00967CB9"/>
    <w:rsid w:val="00970482"/>
    <w:rsid w:val="00973050"/>
    <w:rsid w:val="00974179"/>
    <w:rsid w:val="009750F1"/>
    <w:rsid w:val="00975350"/>
    <w:rsid w:val="00976263"/>
    <w:rsid w:val="009823D8"/>
    <w:rsid w:val="009827D3"/>
    <w:rsid w:val="00982E8B"/>
    <w:rsid w:val="00984194"/>
    <w:rsid w:val="00984235"/>
    <w:rsid w:val="00984582"/>
    <w:rsid w:val="00984799"/>
    <w:rsid w:val="009869AD"/>
    <w:rsid w:val="00987563"/>
    <w:rsid w:val="0098765C"/>
    <w:rsid w:val="00987AEB"/>
    <w:rsid w:val="00987BCE"/>
    <w:rsid w:val="00990487"/>
    <w:rsid w:val="009905DE"/>
    <w:rsid w:val="0099182A"/>
    <w:rsid w:val="00991FF3"/>
    <w:rsid w:val="009920A3"/>
    <w:rsid w:val="009922FF"/>
    <w:rsid w:val="00992325"/>
    <w:rsid w:val="0099238B"/>
    <w:rsid w:val="009934FE"/>
    <w:rsid w:val="00994236"/>
    <w:rsid w:val="009942B0"/>
    <w:rsid w:val="00994A9D"/>
    <w:rsid w:val="0099544E"/>
    <w:rsid w:val="009958AB"/>
    <w:rsid w:val="00995C4D"/>
    <w:rsid w:val="00996255"/>
    <w:rsid w:val="0099628E"/>
    <w:rsid w:val="009969BF"/>
    <w:rsid w:val="00997760"/>
    <w:rsid w:val="009A0059"/>
    <w:rsid w:val="009A0406"/>
    <w:rsid w:val="009A234C"/>
    <w:rsid w:val="009A2FE2"/>
    <w:rsid w:val="009A3AF5"/>
    <w:rsid w:val="009A3EA2"/>
    <w:rsid w:val="009A4AFA"/>
    <w:rsid w:val="009A4F19"/>
    <w:rsid w:val="009A51E3"/>
    <w:rsid w:val="009A524C"/>
    <w:rsid w:val="009A6445"/>
    <w:rsid w:val="009A6D85"/>
    <w:rsid w:val="009A7438"/>
    <w:rsid w:val="009A7F3A"/>
    <w:rsid w:val="009B0016"/>
    <w:rsid w:val="009B1291"/>
    <w:rsid w:val="009B1548"/>
    <w:rsid w:val="009B15DA"/>
    <w:rsid w:val="009B1931"/>
    <w:rsid w:val="009B1A31"/>
    <w:rsid w:val="009B1B7E"/>
    <w:rsid w:val="009B3470"/>
    <w:rsid w:val="009B4E28"/>
    <w:rsid w:val="009B5B2C"/>
    <w:rsid w:val="009B5B8D"/>
    <w:rsid w:val="009B5E5B"/>
    <w:rsid w:val="009B63AF"/>
    <w:rsid w:val="009B6760"/>
    <w:rsid w:val="009B6831"/>
    <w:rsid w:val="009B68ED"/>
    <w:rsid w:val="009B6A38"/>
    <w:rsid w:val="009B7429"/>
    <w:rsid w:val="009B7570"/>
    <w:rsid w:val="009B7A23"/>
    <w:rsid w:val="009B7BF0"/>
    <w:rsid w:val="009C0113"/>
    <w:rsid w:val="009C0857"/>
    <w:rsid w:val="009C138D"/>
    <w:rsid w:val="009C1F6B"/>
    <w:rsid w:val="009C221D"/>
    <w:rsid w:val="009C229B"/>
    <w:rsid w:val="009C39BD"/>
    <w:rsid w:val="009C3A71"/>
    <w:rsid w:val="009C505E"/>
    <w:rsid w:val="009C5B8A"/>
    <w:rsid w:val="009C73CA"/>
    <w:rsid w:val="009C7452"/>
    <w:rsid w:val="009C752C"/>
    <w:rsid w:val="009C76A2"/>
    <w:rsid w:val="009C7AD5"/>
    <w:rsid w:val="009C7E19"/>
    <w:rsid w:val="009D003D"/>
    <w:rsid w:val="009D07FC"/>
    <w:rsid w:val="009D14F1"/>
    <w:rsid w:val="009D1963"/>
    <w:rsid w:val="009D1E8E"/>
    <w:rsid w:val="009D2435"/>
    <w:rsid w:val="009D2C57"/>
    <w:rsid w:val="009D384B"/>
    <w:rsid w:val="009D3D3D"/>
    <w:rsid w:val="009D4732"/>
    <w:rsid w:val="009D473C"/>
    <w:rsid w:val="009D49C8"/>
    <w:rsid w:val="009D57FD"/>
    <w:rsid w:val="009D5EA0"/>
    <w:rsid w:val="009D6DC7"/>
    <w:rsid w:val="009D7060"/>
    <w:rsid w:val="009D751C"/>
    <w:rsid w:val="009D7DBF"/>
    <w:rsid w:val="009E0544"/>
    <w:rsid w:val="009E096A"/>
    <w:rsid w:val="009E2260"/>
    <w:rsid w:val="009E2D38"/>
    <w:rsid w:val="009E2D48"/>
    <w:rsid w:val="009E2F3E"/>
    <w:rsid w:val="009E4320"/>
    <w:rsid w:val="009E4447"/>
    <w:rsid w:val="009E49B5"/>
    <w:rsid w:val="009E4C73"/>
    <w:rsid w:val="009E4DA3"/>
    <w:rsid w:val="009E4EDB"/>
    <w:rsid w:val="009E5B4D"/>
    <w:rsid w:val="009E5DBB"/>
    <w:rsid w:val="009E7BA3"/>
    <w:rsid w:val="009F003D"/>
    <w:rsid w:val="009F0433"/>
    <w:rsid w:val="009F0556"/>
    <w:rsid w:val="009F06BB"/>
    <w:rsid w:val="009F14EF"/>
    <w:rsid w:val="009F17AD"/>
    <w:rsid w:val="009F194C"/>
    <w:rsid w:val="009F2450"/>
    <w:rsid w:val="009F2704"/>
    <w:rsid w:val="009F2935"/>
    <w:rsid w:val="009F2A0B"/>
    <w:rsid w:val="009F395B"/>
    <w:rsid w:val="009F48F4"/>
    <w:rsid w:val="009F64DC"/>
    <w:rsid w:val="009F6592"/>
    <w:rsid w:val="009F67B8"/>
    <w:rsid w:val="009F6E0E"/>
    <w:rsid w:val="009F6FBA"/>
    <w:rsid w:val="009F7388"/>
    <w:rsid w:val="009F78A2"/>
    <w:rsid w:val="00A006E3"/>
    <w:rsid w:val="00A007FA"/>
    <w:rsid w:val="00A00B96"/>
    <w:rsid w:val="00A00BFA"/>
    <w:rsid w:val="00A0190D"/>
    <w:rsid w:val="00A01B71"/>
    <w:rsid w:val="00A021E7"/>
    <w:rsid w:val="00A02B6B"/>
    <w:rsid w:val="00A0320E"/>
    <w:rsid w:val="00A0323C"/>
    <w:rsid w:val="00A03B1D"/>
    <w:rsid w:val="00A03B97"/>
    <w:rsid w:val="00A058CF"/>
    <w:rsid w:val="00A064CC"/>
    <w:rsid w:val="00A079D6"/>
    <w:rsid w:val="00A07F6A"/>
    <w:rsid w:val="00A10655"/>
    <w:rsid w:val="00A109B4"/>
    <w:rsid w:val="00A118EE"/>
    <w:rsid w:val="00A11A12"/>
    <w:rsid w:val="00A11F37"/>
    <w:rsid w:val="00A11FF8"/>
    <w:rsid w:val="00A12F3D"/>
    <w:rsid w:val="00A13D74"/>
    <w:rsid w:val="00A143B5"/>
    <w:rsid w:val="00A14D9F"/>
    <w:rsid w:val="00A1614B"/>
    <w:rsid w:val="00A161DB"/>
    <w:rsid w:val="00A17E85"/>
    <w:rsid w:val="00A2076D"/>
    <w:rsid w:val="00A20EDC"/>
    <w:rsid w:val="00A211E7"/>
    <w:rsid w:val="00A21319"/>
    <w:rsid w:val="00A224C9"/>
    <w:rsid w:val="00A22581"/>
    <w:rsid w:val="00A2287A"/>
    <w:rsid w:val="00A2460C"/>
    <w:rsid w:val="00A2482C"/>
    <w:rsid w:val="00A26A2C"/>
    <w:rsid w:val="00A27BB9"/>
    <w:rsid w:val="00A30445"/>
    <w:rsid w:val="00A308F4"/>
    <w:rsid w:val="00A30950"/>
    <w:rsid w:val="00A317CA"/>
    <w:rsid w:val="00A3362B"/>
    <w:rsid w:val="00A33E22"/>
    <w:rsid w:val="00A342F9"/>
    <w:rsid w:val="00A352E4"/>
    <w:rsid w:val="00A35604"/>
    <w:rsid w:val="00A37528"/>
    <w:rsid w:val="00A40DBC"/>
    <w:rsid w:val="00A40EE9"/>
    <w:rsid w:val="00A413AB"/>
    <w:rsid w:val="00A416E5"/>
    <w:rsid w:val="00A421D1"/>
    <w:rsid w:val="00A428E9"/>
    <w:rsid w:val="00A47B5E"/>
    <w:rsid w:val="00A508C9"/>
    <w:rsid w:val="00A510EB"/>
    <w:rsid w:val="00A52D9B"/>
    <w:rsid w:val="00A530A4"/>
    <w:rsid w:val="00A53E49"/>
    <w:rsid w:val="00A541B1"/>
    <w:rsid w:val="00A54823"/>
    <w:rsid w:val="00A54A48"/>
    <w:rsid w:val="00A56365"/>
    <w:rsid w:val="00A56410"/>
    <w:rsid w:val="00A61B9E"/>
    <w:rsid w:val="00A622EA"/>
    <w:rsid w:val="00A628A3"/>
    <w:rsid w:val="00A62EEB"/>
    <w:rsid w:val="00A64258"/>
    <w:rsid w:val="00A65E8A"/>
    <w:rsid w:val="00A67AC9"/>
    <w:rsid w:val="00A72402"/>
    <w:rsid w:val="00A72C36"/>
    <w:rsid w:val="00A7310A"/>
    <w:rsid w:val="00A732C4"/>
    <w:rsid w:val="00A734D3"/>
    <w:rsid w:val="00A7561A"/>
    <w:rsid w:val="00A757E1"/>
    <w:rsid w:val="00A758EF"/>
    <w:rsid w:val="00A75F01"/>
    <w:rsid w:val="00A76A41"/>
    <w:rsid w:val="00A76CED"/>
    <w:rsid w:val="00A82A47"/>
    <w:rsid w:val="00A82F19"/>
    <w:rsid w:val="00A83493"/>
    <w:rsid w:val="00A83FCD"/>
    <w:rsid w:val="00A841C6"/>
    <w:rsid w:val="00A849C1"/>
    <w:rsid w:val="00A84D23"/>
    <w:rsid w:val="00A85C68"/>
    <w:rsid w:val="00A86176"/>
    <w:rsid w:val="00A875E9"/>
    <w:rsid w:val="00A8772E"/>
    <w:rsid w:val="00A8785C"/>
    <w:rsid w:val="00A902BA"/>
    <w:rsid w:val="00A920F7"/>
    <w:rsid w:val="00A92434"/>
    <w:rsid w:val="00A9308C"/>
    <w:rsid w:val="00A93F5E"/>
    <w:rsid w:val="00A94906"/>
    <w:rsid w:val="00A95F45"/>
    <w:rsid w:val="00A961EE"/>
    <w:rsid w:val="00A96228"/>
    <w:rsid w:val="00A977B9"/>
    <w:rsid w:val="00AA0561"/>
    <w:rsid w:val="00AA05BD"/>
    <w:rsid w:val="00AA0D5A"/>
    <w:rsid w:val="00AA0F62"/>
    <w:rsid w:val="00AA1BAB"/>
    <w:rsid w:val="00AA2AA2"/>
    <w:rsid w:val="00AA2CB7"/>
    <w:rsid w:val="00AA4F0E"/>
    <w:rsid w:val="00AA5081"/>
    <w:rsid w:val="00AA7DD2"/>
    <w:rsid w:val="00AB0769"/>
    <w:rsid w:val="00AB0A6B"/>
    <w:rsid w:val="00AB32C8"/>
    <w:rsid w:val="00AB3501"/>
    <w:rsid w:val="00AB3A77"/>
    <w:rsid w:val="00AB3F20"/>
    <w:rsid w:val="00AB52A8"/>
    <w:rsid w:val="00AB531A"/>
    <w:rsid w:val="00AB64E3"/>
    <w:rsid w:val="00AB6686"/>
    <w:rsid w:val="00AB6759"/>
    <w:rsid w:val="00AB7141"/>
    <w:rsid w:val="00AB7D41"/>
    <w:rsid w:val="00AC0571"/>
    <w:rsid w:val="00AC0F15"/>
    <w:rsid w:val="00AC0F2E"/>
    <w:rsid w:val="00AC1926"/>
    <w:rsid w:val="00AC1D87"/>
    <w:rsid w:val="00AC1E5B"/>
    <w:rsid w:val="00AC24B0"/>
    <w:rsid w:val="00AC396F"/>
    <w:rsid w:val="00AC4952"/>
    <w:rsid w:val="00AC580A"/>
    <w:rsid w:val="00AC7399"/>
    <w:rsid w:val="00AC7819"/>
    <w:rsid w:val="00AC7A86"/>
    <w:rsid w:val="00AD011A"/>
    <w:rsid w:val="00AD0182"/>
    <w:rsid w:val="00AD03D7"/>
    <w:rsid w:val="00AD04A4"/>
    <w:rsid w:val="00AD0A05"/>
    <w:rsid w:val="00AD0B17"/>
    <w:rsid w:val="00AD11D8"/>
    <w:rsid w:val="00AD20BE"/>
    <w:rsid w:val="00AD51A1"/>
    <w:rsid w:val="00AD6BE5"/>
    <w:rsid w:val="00AD759E"/>
    <w:rsid w:val="00AD7B37"/>
    <w:rsid w:val="00AE0A2C"/>
    <w:rsid w:val="00AE0FF4"/>
    <w:rsid w:val="00AE1F6E"/>
    <w:rsid w:val="00AE5689"/>
    <w:rsid w:val="00AE6C97"/>
    <w:rsid w:val="00AE705C"/>
    <w:rsid w:val="00AF165D"/>
    <w:rsid w:val="00AF2004"/>
    <w:rsid w:val="00AF2EFB"/>
    <w:rsid w:val="00AF355F"/>
    <w:rsid w:val="00AF412C"/>
    <w:rsid w:val="00AF44D9"/>
    <w:rsid w:val="00AF6EFA"/>
    <w:rsid w:val="00AF7397"/>
    <w:rsid w:val="00B001A8"/>
    <w:rsid w:val="00B01213"/>
    <w:rsid w:val="00B01393"/>
    <w:rsid w:val="00B01FAD"/>
    <w:rsid w:val="00B02557"/>
    <w:rsid w:val="00B027F5"/>
    <w:rsid w:val="00B028A2"/>
    <w:rsid w:val="00B02C63"/>
    <w:rsid w:val="00B04FB9"/>
    <w:rsid w:val="00B0672D"/>
    <w:rsid w:val="00B0696D"/>
    <w:rsid w:val="00B072C8"/>
    <w:rsid w:val="00B07ADD"/>
    <w:rsid w:val="00B07C87"/>
    <w:rsid w:val="00B11264"/>
    <w:rsid w:val="00B12D89"/>
    <w:rsid w:val="00B12DEC"/>
    <w:rsid w:val="00B1303E"/>
    <w:rsid w:val="00B13F77"/>
    <w:rsid w:val="00B1546E"/>
    <w:rsid w:val="00B154BE"/>
    <w:rsid w:val="00B15BFE"/>
    <w:rsid w:val="00B15E7D"/>
    <w:rsid w:val="00B17305"/>
    <w:rsid w:val="00B17E5F"/>
    <w:rsid w:val="00B21607"/>
    <w:rsid w:val="00B21A7D"/>
    <w:rsid w:val="00B22E45"/>
    <w:rsid w:val="00B22F83"/>
    <w:rsid w:val="00B232EA"/>
    <w:rsid w:val="00B239AB"/>
    <w:rsid w:val="00B23D7F"/>
    <w:rsid w:val="00B23D9F"/>
    <w:rsid w:val="00B240B9"/>
    <w:rsid w:val="00B24172"/>
    <w:rsid w:val="00B2420B"/>
    <w:rsid w:val="00B24BC7"/>
    <w:rsid w:val="00B2543E"/>
    <w:rsid w:val="00B25621"/>
    <w:rsid w:val="00B26281"/>
    <w:rsid w:val="00B26501"/>
    <w:rsid w:val="00B26BA9"/>
    <w:rsid w:val="00B270FC"/>
    <w:rsid w:val="00B27297"/>
    <w:rsid w:val="00B274E3"/>
    <w:rsid w:val="00B2770D"/>
    <w:rsid w:val="00B2797F"/>
    <w:rsid w:val="00B3231B"/>
    <w:rsid w:val="00B33B8D"/>
    <w:rsid w:val="00B33EB5"/>
    <w:rsid w:val="00B349A0"/>
    <w:rsid w:val="00B35257"/>
    <w:rsid w:val="00B36747"/>
    <w:rsid w:val="00B369E8"/>
    <w:rsid w:val="00B37550"/>
    <w:rsid w:val="00B376E2"/>
    <w:rsid w:val="00B40139"/>
    <w:rsid w:val="00B407C8"/>
    <w:rsid w:val="00B4096C"/>
    <w:rsid w:val="00B41627"/>
    <w:rsid w:val="00B419D3"/>
    <w:rsid w:val="00B41EA9"/>
    <w:rsid w:val="00B429EB"/>
    <w:rsid w:val="00B42C46"/>
    <w:rsid w:val="00B437E0"/>
    <w:rsid w:val="00B437E6"/>
    <w:rsid w:val="00B43A35"/>
    <w:rsid w:val="00B461A6"/>
    <w:rsid w:val="00B46BB7"/>
    <w:rsid w:val="00B46C38"/>
    <w:rsid w:val="00B46DCB"/>
    <w:rsid w:val="00B4754C"/>
    <w:rsid w:val="00B475E2"/>
    <w:rsid w:val="00B476E5"/>
    <w:rsid w:val="00B47B59"/>
    <w:rsid w:val="00B51A6C"/>
    <w:rsid w:val="00B520B8"/>
    <w:rsid w:val="00B52266"/>
    <w:rsid w:val="00B522E4"/>
    <w:rsid w:val="00B539A8"/>
    <w:rsid w:val="00B5510A"/>
    <w:rsid w:val="00B553F2"/>
    <w:rsid w:val="00B60C68"/>
    <w:rsid w:val="00B63800"/>
    <w:rsid w:val="00B63F54"/>
    <w:rsid w:val="00B6447F"/>
    <w:rsid w:val="00B64491"/>
    <w:rsid w:val="00B64DD7"/>
    <w:rsid w:val="00B64DEF"/>
    <w:rsid w:val="00B659DC"/>
    <w:rsid w:val="00B66B04"/>
    <w:rsid w:val="00B67AF7"/>
    <w:rsid w:val="00B70076"/>
    <w:rsid w:val="00B70463"/>
    <w:rsid w:val="00B70710"/>
    <w:rsid w:val="00B708E5"/>
    <w:rsid w:val="00B70E56"/>
    <w:rsid w:val="00B71110"/>
    <w:rsid w:val="00B71628"/>
    <w:rsid w:val="00B723E4"/>
    <w:rsid w:val="00B7249C"/>
    <w:rsid w:val="00B72A1B"/>
    <w:rsid w:val="00B7516E"/>
    <w:rsid w:val="00B752F9"/>
    <w:rsid w:val="00B75C07"/>
    <w:rsid w:val="00B75DE1"/>
    <w:rsid w:val="00B801BD"/>
    <w:rsid w:val="00B802FD"/>
    <w:rsid w:val="00B80692"/>
    <w:rsid w:val="00B80D53"/>
    <w:rsid w:val="00B8152C"/>
    <w:rsid w:val="00B8160D"/>
    <w:rsid w:val="00B81EF9"/>
    <w:rsid w:val="00B82375"/>
    <w:rsid w:val="00B831E5"/>
    <w:rsid w:val="00B8361B"/>
    <w:rsid w:val="00B84374"/>
    <w:rsid w:val="00B847E0"/>
    <w:rsid w:val="00B84C28"/>
    <w:rsid w:val="00B85FFC"/>
    <w:rsid w:val="00B86A0D"/>
    <w:rsid w:val="00B8781B"/>
    <w:rsid w:val="00B87E33"/>
    <w:rsid w:val="00B90382"/>
    <w:rsid w:val="00B90776"/>
    <w:rsid w:val="00B9097B"/>
    <w:rsid w:val="00B90E62"/>
    <w:rsid w:val="00B91565"/>
    <w:rsid w:val="00B91613"/>
    <w:rsid w:val="00B917A0"/>
    <w:rsid w:val="00B91D27"/>
    <w:rsid w:val="00B92322"/>
    <w:rsid w:val="00B9241A"/>
    <w:rsid w:val="00B92826"/>
    <w:rsid w:val="00B92CC6"/>
    <w:rsid w:val="00B9340E"/>
    <w:rsid w:val="00B93F6A"/>
    <w:rsid w:val="00B941E0"/>
    <w:rsid w:val="00B95893"/>
    <w:rsid w:val="00B95AC8"/>
    <w:rsid w:val="00B96C6D"/>
    <w:rsid w:val="00B96EB5"/>
    <w:rsid w:val="00BA068D"/>
    <w:rsid w:val="00BA0B05"/>
    <w:rsid w:val="00BA0CA5"/>
    <w:rsid w:val="00BA21D4"/>
    <w:rsid w:val="00BA2FE9"/>
    <w:rsid w:val="00BA33D6"/>
    <w:rsid w:val="00BA351E"/>
    <w:rsid w:val="00BA3B9A"/>
    <w:rsid w:val="00BA4549"/>
    <w:rsid w:val="00BA48A1"/>
    <w:rsid w:val="00BA6002"/>
    <w:rsid w:val="00BA60B2"/>
    <w:rsid w:val="00BA6B68"/>
    <w:rsid w:val="00BA6DFF"/>
    <w:rsid w:val="00BA7114"/>
    <w:rsid w:val="00BA7615"/>
    <w:rsid w:val="00BA7C06"/>
    <w:rsid w:val="00BA7E83"/>
    <w:rsid w:val="00BB088B"/>
    <w:rsid w:val="00BB09EE"/>
    <w:rsid w:val="00BB1800"/>
    <w:rsid w:val="00BB2436"/>
    <w:rsid w:val="00BB270D"/>
    <w:rsid w:val="00BB273B"/>
    <w:rsid w:val="00BB3303"/>
    <w:rsid w:val="00BB3EAE"/>
    <w:rsid w:val="00BB3EE8"/>
    <w:rsid w:val="00BB3F62"/>
    <w:rsid w:val="00BB5865"/>
    <w:rsid w:val="00BB626E"/>
    <w:rsid w:val="00BB6B23"/>
    <w:rsid w:val="00BB6DD2"/>
    <w:rsid w:val="00BB79D0"/>
    <w:rsid w:val="00BB7B73"/>
    <w:rsid w:val="00BC01B4"/>
    <w:rsid w:val="00BC13AE"/>
    <w:rsid w:val="00BC1591"/>
    <w:rsid w:val="00BC2075"/>
    <w:rsid w:val="00BC2154"/>
    <w:rsid w:val="00BC220C"/>
    <w:rsid w:val="00BC2A70"/>
    <w:rsid w:val="00BC3975"/>
    <w:rsid w:val="00BC46DE"/>
    <w:rsid w:val="00BC477F"/>
    <w:rsid w:val="00BC4F06"/>
    <w:rsid w:val="00BC55B2"/>
    <w:rsid w:val="00BC6F3D"/>
    <w:rsid w:val="00BC7E46"/>
    <w:rsid w:val="00BC7FA3"/>
    <w:rsid w:val="00BC7FFA"/>
    <w:rsid w:val="00BD020F"/>
    <w:rsid w:val="00BD0D65"/>
    <w:rsid w:val="00BD0ECD"/>
    <w:rsid w:val="00BD1862"/>
    <w:rsid w:val="00BD21E4"/>
    <w:rsid w:val="00BD21EA"/>
    <w:rsid w:val="00BD23F7"/>
    <w:rsid w:val="00BD281E"/>
    <w:rsid w:val="00BD43B9"/>
    <w:rsid w:val="00BD6D79"/>
    <w:rsid w:val="00BD745B"/>
    <w:rsid w:val="00BD751C"/>
    <w:rsid w:val="00BD7B7D"/>
    <w:rsid w:val="00BD7ECC"/>
    <w:rsid w:val="00BD7F72"/>
    <w:rsid w:val="00BE0F6D"/>
    <w:rsid w:val="00BE11B2"/>
    <w:rsid w:val="00BE2827"/>
    <w:rsid w:val="00BE2FA7"/>
    <w:rsid w:val="00BE3585"/>
    <w:rsid w:val="00BE3791"/>
    <w:rsid w:val="00BE4498"/>
    <w:rsid w:val="00BE7AEB"/>
    <w:rsid w:val="00BF08FE"/>
    <w:rsid w:val="00BF176C"/>
    <w:rsid w:val="00BF1FF5"/>
    <w:rsid w:val="00BF2967"/>
    <w:rsid w:val="00BF3F28"/>
    <w:rsid w:val="00BF571A"/>
    <w:rsid w:val="00BF6016"/>
    <w:rsid w:val="00BF66A0"/>
    <w:rsid w:val="00BF68A2"/>
    <w:rsid w:val="00BF771C"/>
    <w:rsid w:val="00C00772"/>
    <w:rsid w:val="00C01B92"/>
    <w:rsid w:val="00C02641"/>
    <w:rsid w:val="00C02E24"/>
    <w:rsid w:val="00C03930"/>
    <w:rsid w:val="00C03B02"/>
    <w:rsid w:val="00C03F69"/>
    <w:rsid w:val="00C04067"/>
    <w:rsid w:val="00C04184"/>
    <w:rsid w:val="00C04684"/>
    <w:rsid w:val="00C0538D"/>
    <w:rsid w:val="00C05C38"/>
    <w:rsid w:val="00C06A4D"/>
    <w:rsid w:val="00C07806"/>
    <w:rsid w:val="00C10C33"/>
    <w:rsid w:val="00C1140F"/>
    <w:rsid w:val="00C11957"/>
    <w:rsid w:val="00C12CE5"/>
    <w:rsid w:val="00C13E25"/>
    <w:rsid w:val="00C1438E"/>
    <w:rsid w:val="00C15089"/>
    <w:rsid w:val="00C1521D"/>
    <w:rsid w:val="00C15E45"/>
    <w:rsid w:val="00C16767"/>
    <w:rsid w:val="00C16DA3"/>
    <w:rsid w:val="00C1733F"/>
    <w:rsid w:val="00C2090C"/>
    <w:rsid w:val="00C209FB"/>
    <w:rsid w:val="00C21212"/>
    <w:rsid w:val="00C21F29"/>
    <w:rsid w:val="00C2496C"/>
    <w:rsid w:val="00C26318"/>
    <w:rsid w:val="00C268EB"/>
    <w:rsid w:val="00C26E89"/>
    <w:rsid w:val="00C27213"/>
    <w:rsid w:val="00C27626"/>
    <w:rsid w:val="00C30891"/>
    <w:rsid w:val="00C30EE8"/>
    <w:rsid w:val="00C335B6"/>
    <w:rsid w:val="00C34AB8"/>
    <w:rsid w:val="00C350BB"/>
    <w:rsid w:val="00C35583"/>
    <w:rsid w:val="00C362ED"/>
    <w:rsid w:val="00C369C2"/>
    <w:rsid w:val="00C37569"/>
    <w:rsid w:val="00C37942"/>
    <w:rsid w:val="00C37BE7"/>
    <w:rsid w:val="00C41789"/>
    <w:rsid w:val="00C4188A"/>
    <w:rsid w:val="00C41C8D"/>
    <w:rsid w:val="00C4229F"/>
    <w:rsid w:val="00C431A7"/>
    <w:rsid w:val="00C440AA"/>
    <w:rsid w:val="00C44309"/>
    <w:rsid w:val="00C44579"/>
    <w:rsid w:val="00C4505C"/>
    <w:rsid w:val="00C46D44"/>
    <w:rsid w:val="00C476A3"/>
    <w:rsid w:val="00C47979"/>
    <w:rsid w:val="00C5041D"/>
    <w:rsid w:val="00C50A3E"/>
    <w:rsid w:val="00C50D81"/>
    <w:rsid w:val="00C50ECC"/>
    <w:rsid w:val="00C5167C"/>
    <w:rsid w:val="00C5224C"/>
    <w:rsid w:val="00C5270E"/>
    <w:rsid w:val="00C52FB7"/>
    <w:rsid w:val="00C53DE4"/>
    <w:rsid w:val="00C53DF1"/>
    <w:rsid w:val="00C560EA"/>
    <w:rsid w:val="00C563A2"/>
    <w:rsid w:val="00C57C3F"/>
    <w:rsid w:val="00C60EA5"/>
    <w:rsid w:val="00C61953"/>
    <w:rsid w:val="00C61C0D"/>
    <w:rsid w:val="00C61F8E"/>
    <w:rsid w:val="00C620FA"/>
    <w:rsid w:val="00C623EE"/>
    <w:rsid w:val="00C63B25"/>
    <w:rsid w:val="00C64C13"/>
    <w:rsid w:val="00C65430"/>
    <w:rsid w:val="00C65DCB"/>
    <w:rsid w:val="00C66692"/>
    <w:rsid w:val="00C66CD5"/>
    <w:rsid w:val="00C67233"/>
    <w:rsid w:val="00C67702"/>
    <w:rsid w:val="00C67B03"/>
    <w:rsid w:val="00C7073E"/>
    <w:rsid w:val="00C709D6"/>
    <w:rsid w:val="00C70F6E"/>
    <w:rsid w:val="00C714CB"/>
    <w:rsid w:val="00C72033"/>
    <w:rsid w:val="00C725FD"/>
    <w:rsid w:val="00C72E07"/>
    <w:rsid w:val="00C7316D"/>
    <w:rsid w:val="00C73245"/>
    <w:rsid w:val="00C7361E"/>
    <w:rsid w:val="00C73C8A"/>
    <w:rsid w:val="00C7409C"/>
    <w:rsid w:val="00C74777"/>
    <w:rsid w:val="00C74CDE"/>
    <w:rsid w:val="00C74E5D"/>
    <w:rsid w:val="00C75262"/>
    <w:rsid w:val="00C7558D"/>
    <w:rsid w:val="00C75E7F"/>
    <w:rsid w:val="00C75F42"/>
    <w:rsid w:val="00C76384"/>
    <w:rsid w:val="00C76C81"/>
    <w:rsid w:val="00C77BF4"/>
    <w:rsid w:val="00C77DC1"/>
    <w:rsid w:val="00C8380C"/>
    <w:rsid w:val="00C83A8A"/>
    <w:rsid w:val="00C843EC"/>
    <w:rsid w:val="00C851DF"/>
    <w:rsid w:val="00C85DAF"/>
    <w:rsid w:val="00C8645E"/>
    <w:rsid w:val="00C864AD"/>
    <w:rsid w:val="00C903EE"/>
    <w:rsid w:val="00C90634"/>
    <w:rsid w:val="00C90F9C"/>
    <w:rsid w:val="00C932D5"/>
    <w:rsid w:val="00C93C98"/>
    <w:rsid w:val="00C9429C"/>
    <w:rsid w:val="00C96983"/>
    <w:rsid w:val="00C96A06"/>
    <w:rsid w:val="00C96BC3"/>
    <w:rsid w:val="00C97E40"/>
    <w:rsid w:val="00CA0D34"/>
    <w:rsid w:val="00CA184B"/>
    <w:rsid w:val="00CA1912"/>
    <w:rsid w:val="00CA2770"/>
    <w:rsid w:val="00CA5272"/>
    <w:rsid w:val="00CA6871"/>
    <w:rsid w:val="00CA6BC4"/>
    <w:rsid w:val="00CA734E"/>
    <w:rsid w:val="00CA7B78"/>
    <w:rsid w:val="00CA7D94"/>
    <w:rsid w:val="00CB03DC"/>
    <w:rsid w:val="00CB0F91"/>
    <w:rsid w:val="00CB0FC4"/>
    <w:rsid w:val="00CB1755"/>
    <w:rsid w:val="00CB1A89"/>
    <w:rsid w:val="00CB36D4"/>
    <w:rsid w:val="00CB3A21"/>
    <w:rsid w:val="00CB40DC"/>
    <w:rsid w:val="00CB4BBF"/>
    <w:rsid w:val="00CB4DEC"/>
    <w:rsid w:val="00CB56C9"/>
    <w:rsid w:val="00CB5755"/>
    <w:rsid w:val="00CB712D"/>
    <w:rsid w:val="00CC186A"/>
    <w:rsid w:val="00CC1E2B"/>
    <w:rsid w:val="00CC35B3"/>
    <w:rsid w:val="00CC39CB"/>
    <w:rsid w:val="00CC459E"/>
    <w:rsid w:val="00CC5077"/>
    <w:rsid w:val="00CC527E"/>
    <w:rsid w:val="00CC5A20"/>
    <w:rsid w:val="00CC5EAC"/>
    <w:rsid w:val="00CC5FD0"/>
    <w:rsid w:val="00CC61E1"/>
    <w:rsid w:val="00CC6973"/>
    <w:rsid w:val="00CC6ABD"/>
    <w:rsid w:val="00CC7A96"/>
    <w:rsid w:val="00CD04BC"/>
    <w:rsid w:val="00CD05A0"/>
    <w:rsid w:val="00CD0C5D"/>
    <w:rsid w:val="00CD2F3D"/>
    <w:rsid w:val="00CD3251"/>
    <w:rsid w:val="00CD3B7B"/>
    <w:rsid w:val="00CD4C5C"/>
    <w:rsid w:val="00CD5753"/>
    <w:rsid w:val="00CD576A"/>
    <w:rsid w:val="00CE00D5"/>
    <w:rsid w:val="00CE0A21"/>
    <w:rsid w:val="00CE1D92"/>
    <w:rsid w:val="00CE2563"/>
    <w:rsid w:val="00CE2B2C"/>
    <w:rsid w:val="00CE3218"/>
    <w:rsid w:val="00CE5EB3"/>
    <w:rsid w:val="00CE6649"/>
    <w:rsid w:val="00CE6E77"/>
    <w:rsid w:val="00CE7729"/>
    <w:rsid w:val="00CE7A85"/>
    <w:rsid w:val="00CF13D3"/>
    <w:rsid w:val="00CF25AF"/>
    <w:rsid w:val="00CF39CE"/>
    <w:rsid w:val="00CF4B8D"/>
    <w:rsid w:val="00CF6981"/>
    <w:rsid w:val="00CF7582"/>
    <w:rsid w:val="00CF7891"/>
    <w:rsid w:val="00D01276"/>
    <w:rsid w:val="00D01B71"/>
    <w:rsid w:val="00D0232E"/>
    <w:rsid w:val="00D02BC5"/>
    <w:rsid w:val="00D02BD6"/>
    <w:rsid w:val="00D02C87"/>
    <w:rsid w:val="00D03573"/>
    <w:rsid w:val="00D0388D"/>
    <w:rsid w:val="00D0400C"/>
    <w:rsid w:val="00D04719"/>
    <w:rsid w:val="00D04DF3"/>
    <w:rsid w:val="00D04F64"/>
    <w:rsid w:val="00D059C9"/>
    <w:rsid w:val="00D061D8"/>
    <w:rsid w:val="00D065FC"/>
    <w:rsid w:val="00D07341"/>
    <w:rsid w:val="00D0759F"/>
    <w:rsid w:val="00D07F71"/>
    <w:rsid w:val="00D11402"/>
    <w:rsid w:val="00D1201E"/>
    <w:rsid w:val="00D130E2"/>
    <w:rsid w:val="00D13D4C"/>
    <w:rsid w:val="00D14C8C"/>
    <w:rsid w:val="00D15523"/>
    <w:rsid w:val="00D155B2"/>
    <w:rsid w:val="00D16913"/>
    <w:rsid w:val="00D179C6"/>
    <w:rsid w:val="00D2036B"/>
    <w:rsid w:val="00D21A7A"/>
    <w:rsid w:val="00D2366C"/>
    <w:rsid w:val="00D236C4"/>
    <w:rsid w:val="00D23DF6"/>
    <w:rsid w:val="00D23E7E"/>
    <w:rsid w:val="00D24771"/>
    <w:rsid w:val="00D25B96"/>
    <w:rsid w:val="00D26ABE"/>
    <w:rsid w:val="00D26BD2"/>
    <w:rsid w:val="00D2748F"/>
    <w:rsid w:val="00D305C6"/>
    <w:rsid w:val="00D31DB8"/>
    <w:rsid w:val="00D3404A"/>
    <w:rsid w:val="00D34C05"/>
    <w:rsid w:val="00D36DD9"/>
    <w:rsid w:val="00D36E76"/>
    <w:rsid w:val="00D3754C"/>
    <w:rsid w:val="00D375B4"/>
    <w:rsid w:val="00D37645"/>
    <w:rsid w:val="00D40BFD"/>
    <w:rsid w:val="00D4118A"/>
    <w:rsid w:val="00D41FBC"/>
    <w:rsid w:val="00D4223B"/>
    <w:rsid w:val="00D425B6"/>
    <w:rsid w:val="00D443F3"/>
    <w:rsid w:val="00D44E8D"/>
    <w:rsid w:val="00D44F6F"/>
    <w:rsid w:val="00D46243"/>
    <w:rsid w:val="00D46711"/>
    <w:rsid w:val="00D4786A"/>
    <w:rsid w:val="00D478F8"/>
    <w:rsid w:val="00D50179"/>
    <w:rsid w:val="00D50FD1"/>
    <w:rsid w:val="00D52C89"/>
    <w:rsid w:val="00D52F5F"/>
    <w:rsid w:val="00D53E3A"/>
    <w:rsid w:val="00D54303"/>
    <w:rsid w:val="00D56F3A"/>
    <w:rsid w:val="00D5731E"/>
    <w:rsid w:val="00D608F8"/>
    <w:rsid w:val="00D62760"/>
    <w:rsid w:val="00D62F39"/>
    <w:rsid w:val="00D63ABA"/>
    <w:rsid w:val="00D64205"/>
    <w:rsid w:val="00D64A00"/>
    <w:rsid w:val="00D64C30"/>
    <w:rsid w:val="00D66F36"/>
    <w:rsid w:val="00D66FC2"/>
    <w:rsid w:val="00D6744D"/>
    <w:rsid w:val="00D67830"/>
    <w:rsid w:val="00D70005"/>
    <w:rsid w:val="00D705DF"/>
    <w:rsid w:val="00D7168C"/>
    <w:rsid w:val="00D72E92"/>
    <w:rsid w:val="00D74874"/>
    <w:rsid w:val="00D76622"/>
    <w:rsid w:val="00D76BA5"/>
    <w:rsid w:val="00D77512"/>
    <w:rsid w:val="00D77779"/>
    <w:rsid w:val="00D77982"/>
    <w:rsid w:val="00D802B3"/>
    <w:rsid w:val="00D808BB"/>
    <w:rsid w:val="00D80979"/>
    <w:rsid w:val="00D82D80"/>
    <w:rsid w:val="00D82FD2"/>
    <w:rsid w:val="00D83010"/>
    <w:rsid w:val="00D83396"/>
    <w:rsid w:val="00D83549"/>
    <w:rsid w:val="00D83632"/>
    <w:rsid w:val="00D84362"/>
    <w:rsid w:val="00D85962"/>
    <w:rsid w:val="00D85AD7"/>
    <w:rsid w:val="00D85C44"/>
    <w:rsid w:val="00D86D90"/>
    <w:rsid w:val="00D9017A"/>
    <w:rsid w:val="00D901D8"/>
    <w:rsid w:val="00D9048F"/>
    <w:rsid w:val="00D909FF"/>
    <w:rsid w:val="00D90D1F"/>
    <w:rsid w:val="00D918DB"/>
    <w:rsid w:val="00D919CE"/>
    <w:rsid w:val="00D93280"/>
    <w:rsid w:val="00D933D2"/>
    <w:rsid w:val="00D94508"/>
    <w:rsid w:val="00D94E2D"/>
    <w:rsid w:val="00D955AB"/>
    <w:rsid w:val="00D966F6"/>
    <w:rsid w:val="00D96871"/>
    <w:rsid w:val="00D97020"/>
    <w:rsid w:val="00DA04A4"/>
    <w:rsid w:val="00DA05A5"/>
    <w:rsid w:val="00DA16B4"/>
    <w:rsid w:val="00DA187E"/>
    <w:rsid w:val="00DA1C54"/>
    <w:rsid w:val="00DA1CB9"/>
    <w:rsid w:val="00DA238E"/>
    <w:rsid w:val="00DA27D3"/>
    <w:rsid w:val="00DA3561"/>
    <w:rsid w:val="00DA3A5F"/>
    <w:rsid w:val="00DA4E4C"/>
    <w:rsid w:val="00DA5A66"/>
    <w:rsid w:val="00DA7178"/>
    <w:rsid w:val="00DA76ED"/>
    <w:rsid w:val="00DA7C1A"/>
    <w:rsid w:val="00DB0A28"/>
    <w:rsid w:val="00DB0D48"/>
    <w:rsid w:val="00DB20EB"/>
    <w:rsid w:val="00DB277B"/>
    <w:rsid w:val="00DB3088"/>
    <w:rsid w:val="00DB3258"/>
    <w:rsid w:val="00DB3377"/>
    <w:rsid w:val="00DB432F"/>
    <w:rsid w:val="00DB4D2A"/>
    <w:rsid w:val="00DB4EFE"/>
    <w:rsid w:val="00DB5463"/>
    <w:rsid w:val="00DB5811"/>
    <w:rsid w:val="00DB62BF"/>
    <w:rsid w:val="00DB67D3"/>
    <w:rsid w:val="00DB6ADE"/>
    <w:rsid w:val="00DB6B4B"/>
    <w:rsid w:val="00DB7EF0"/>
    <w:rsid w:val="00DC0D7C"/>
    <w:rsid w:val="00DC0F76"/>
    <w:rsid w:val="00DC2263"/>
    <w:rsid w:val="00DC22CB"/>
    <w:rsid w:val="00DC25E2"/>
    <w:rsid w:val="00DC2629"/>
    <w:rsid w:val="00DC3295"/>
    <w:rsid w:val="00DC32A5"/>
    <w:rsid w:val="00DC3A56"/>
    <w:rsid w:val="00DC3D4F"/>
    <w:rsid w:val="00DC443A"/>
    <w:rsid w:val="00DC57D7"/>
    <w:rsid w:val="00DC5896"/>
    <w:rsid w:val="00DC6C82"/>
    <w:rsid w:val="00DC6C99"/>
    <w:rsid w:val="00DC7504"/>
    <w:rsid w:val="00DC77B4"/>
    <w:rsid w:val="00DC7C6F"/>
    <w:rsid w:val="00DD0C3B"/>
    <w:rsid w:val="00DD116C"/>
    <w:rsid w:val="00DD248B"/>
    <w:rsid w:val="00DD27BD"/>
    <w:rsid w:val="00DD2AA9"/>
    <w:rsid w:val="00DD3C15"/>
    <w:rsid w:val="00DD41B9"/>
    <w:rsid w:val="00DD41DE"/>
    <w:rsid w:val="00DD4745"/>
    <w:rsid w:val="00DD49FD"/>
    <w:rsid w:val="00DD589C"/>
    <w:rsid w:val="00DD66D9"/>
    <w:rsid w:val="00DD7FC2"/>
    <w:rsid w:val="00DE0154"/>
    <w:rsid w:val="00DE0932"/>
    <w:rsid w:val="00DE09FF"/>
    <w:rsid w:val="00DE1ACC"/>
    <w:rsid w:val="00DE23DB"/>
    <w:rsid w:val="00DE246A"/>
    <w:rsid w:val="00DE2644"/>
    <w:rsid w:val="00DE4231"/>
    <w:rsid w:val="00DE47BB"/>
    <w:rsid w:val="00DE5174"/>
    <w:rsid w:val="00DE5A69"/>
    <w:rsid w:val="00DE67E5"/>
    <w:rsid w:val="00DE73AF"/>
    <w:rsid w:val="00DE752D"/>
    <w:rsid w:val="00DE7691"/>
    <w:rsid w:val="00DE7866"/>
    <w:rsid w:val="00DE79B4"/>
    <w:rsid w:val="00DF0739"/>
    <w:rsid w:val="00DF2C34"/>
    <w:rsid w:val="00DF2FAD"/>
    <w:rsid w:val="00DF3589"/>
    <w:rsid w:val="00DF47CF"/>
    <w:rsid w:val="00DF493E"/>
    <w:rsid w:val="00DF4ABC"/>
    <w:rsid w:val="00DF4BE5"/>
    <w:rsid w:val="00DF56D1"/>
    <w:rsid w:val="00DF5E1A"/>
    <w:rsid w:val="00DF5ED2"/>
    <w:rsid w:val="00DF6352"/>
    <w:rsid w:val="00E00A52"/>
    <w:rsid w:val="00E00BAB"/>
    <w:rsid w:val="00E014CE"/>
    <w:rsid w:val="00E015E6"/>
    <w:rsid w:val="00E0248D"/>
    <w:rsid w:val="00E0249D"/>
    <w:rsid w:val="00E02F58"/>
    <w:rsid w:val="00E030CB"/>
    <w:rsid w:val="00E033B2"/>
    <w:rsid w:val="00E03EDD"/>
    <w:rsid w:val="00E03F9F"/>
    <w:rsid w:val="00E046AB"/>
    <w:rsid w:val="00E0498F"/>
    <w:rsid w:val="00E04D1C"/>
    <w:rsid w:val="00E04D89"/>
    <w:rsid w:val="00E06532"/>
    <w:rsid w:val="00E10579"/>
    <w:rsid w:val="00E1175E"/>
    <w:rsid w:val="00E11DEE"/>
    <w:rsid w:val="00E121A6"/>
    <w:rsid w:val="00E12460"/>
    <w:rsid w:val="00E12BCB"/>
    <w:rsid w:val="00E13EDA"/>
    <w:rsid w:val="00E13FD3"/>
    <w:rsid w:val="00E143A4"/>
    <w:rsid w:val="00E14C5B"/>
    <w:rsid w:val="00E15634"/>
    <w:rsid w:val="00E161EA"/>
    <w:rsid w:val="00E162BC"/>
    <w:rsid w:val="00E173AA"/>
    <w:rsid w:val="00E204AC"/>
    <w:rsid w:val="00E20867"/>
    <w:rsid w:val="00E208C8"/>
    <w:rsid w:val="00E212AA"/>
    <w:rsid w:val="00E229C3"/>
    <w:rsid w:val="00E23249"/>
    <w:rsid w:val="00E232AA"/>
    <w:rsid w:val="00E233CE"/>
    <w:rsid w:val="00E2342D"/>
    <w:rsid w:val="00E23725"/>
    <w:rsid w:val="00E23FCA"/>
    <w:rsid w:val="00E2413F"/>
    <w:rsid w:val="00E24774"/>
    <w:rsid w:val="00E249B5"/>
    <w:rsid w:val="00E2527B"/>
    <w:rsid w:val="00E258E3"/>
    <w:rsid w:val="00E25E5C"/>
    <w:rsid w:val="00E25EF2"/>
    <w:rsid w:val="00E26173"/>
    <w:rsid w:val="00E277E7"/>
    <w:rsid w:val="00E278EA"/>
    <w:rsid w:val="00E30438"/>
    <w:rsid w:val="00E30CD3"/>
    <w:rsid w:val="00E32E70"/>
    <w:rsid w:val="00E34191"/>
    <w:rsid w:val="00E344F1"/>
    <w:rsid w:val="00E34520"/>
    <w:rsid w:val="00E34EC9"/>
    <w:rsid w:val="00E34EF5"/>
    <w:rsid w:val="00E35BD9"/>
    <w:rsid w:val="00E35F41"/>
    <w:rsid w:val="00E36646"/>
    <w:rsid w:val="00E377EC"/>
    <w:rsid w:val="00E377FE"/>
    <w:rsid w:val="00E402DF"/>
    <w:rsid w:val="00E41290"/>
    <w:rsid w:val="00E4131E"/>
    <w:rsid w:val="00E4260C"/>
    <w:rsid w:val="00E42B5B"/>
    <w:rsid w:val="00E4372C"/>
    <w:rsid w:val="00E449E8"/>
    <w:rsid w:val="00E44F51"/>
    <w:rsid w:val="00E45890"/>
    <w:rsid w:val="00E46F7A"/>
    <w:rsid w:val="00E47B1F"/>
    <w:rsid w:val="00E50319"/>
    <w:rsid w:val="00E506FA"/>
    <w:rsid w:val="00E52AEB"/>
    <w:rsid w:val="00E530FA"/>
    <w:rsid w:val="00E53124"/>
    <w:rsid w:val="00E531EF"/>
    <w:rsid w:val="00E53A99"/>
    <w:rsid w:val="00E53DE6"/>
    <w:rsid w:val="00E542AE"/>
    <w:rsid w:val="00E54C2C"/>
    <w:rsid w:val="00E555DD"/>
    <w:rsid w:val="00E55965"/>
    <w:rsid w:val="00E604A1"/>
    <w:rsid w:val="00E604C3"/>
    <w:rsid w:val="00E613C4"/>
    <w:rsid w:val="00E6154F"/>
    <w:rsid w:val="00E61AF0"/>
    <w:rsid w:val="00E62318"/>
    <w:rsid w:val="00E628B9"/>
    <w:rsid w:val="00E6336C"/>
    <w:rsid w:val="00E64922"/>
    <w:rsid w:val="00E64B3F"/>
    <w:rsid w:val="00E64CCE"/>
    <w:rsid w:val="00E64F3C"/>
    <w:rsid w:val="00E65941"/>
    <w:rsid w:val="00E667E0"/>
    <w:rsid w:val="00E668B3"/>
    <w:rsid w:val="00E66C50"/>
    <w:rsid w:val="00E67250"/>
    <w:rsid w:val="00E67856"/>
    <w:rsid w:val="00E678E3"/>
    <w:rsid w:val="00E709DE"/>
    <w:rsid w:val="00E732AA"/>
    <w:rsid w:val="00E738EB"/>
    <w:rsid w:val="00E75151"/>
    <w:rsid w:val="00E75206"/>
    <w:rsid w:val="00E76B55"/>
    <w:rsid w:val="00E77FEA"/>
    <w:rsid w:val="00E801BC"/>
    <w:rsid w:val="00E80764"/>
    <w:rsid w:val="00E80907"/>
    <w:rsid w:val="00E80DCD"/>
    <w:rsid w:val="00E8164B"/>
    <w:rsid w:val="00E81F56"/>
    <w:rsid w:val="00E821E9"/>
    <w:rsid w:val="00E83405"/>
    <w:rsid w:val="00E837D8"/>
    <w:rsid w:val="00E83DF0"/>
    <w:rsid w:val="00E86A7D"/>
    <w:rsid w:val="00E86C4D"/>
    <w:rsid w:val="00E86C57"/>
    <w:rsid w:val="00E87B85"/>
    <w:rsid w:val="00E90720"/>
    <w:rsid w:val="00E90889"/>
    <w:rsid w:val="00E90C8F"/>
    <w:rsid w:val="00E91F3F"/>
    <w:rsid w:val="00E927C3"/>
    <w:rsid w:val="00E929E8"/>
    <w:rsid w:val="00E92E1B"/>
    <w:rsid w:val="00E9313F"/>
    <w:rsid w:val="00E94C29"/>
    <w:rsid w:val="00E9624A"/>
    <w:rsid w:val="00E96AB7"/>
    <w:rsid w:val="00E97213"/>
    <w:rsid w:val="00E97319"/>
    <w:rsid w:val="00EA078A"/>
    <w:rsid w:val="00EA0ADE"/>
    <w:rsid w:val="00EA0D80"/>
    <w:rsid w:val="00EA19E5"/>
    <w:rsid w:val="00EA1E3D"/>
    <w:rsid w:val="00EA2AAC"/>
    <w:rsid w:val="00EA2E93"/>
    <w:rsid w:val="00EA3065"/>
    <w:rsid w:val="00EA38A2"/>
    <w:rsid w:val="00EA3DDB"/>
    <w:rsid w:val="00EA4109"/>
    <w:rsid w:val="00EA48AA"/>
    <w:rsid w:val="00EA554A"/>
    <w:rsid w:val="00EA5C44"/>
    <w:rsid w:val="00EA69C0"/>
    <w:rsid w:val="00EA7001"/>
    <w:rsid w:val="00EA7B4C"/>
    <w:rsid w:val="00EB0A9F"/>
    <w:rsid w:val="00EB13C9"/>
    <w:rsid w:val="00EB1575"/>
    <w:rsid w:val="00EB2B81"/>
    <w:rsid w:val="00EB3B9B"/>
    <w:rsid w:val="00EB47C3"/>
    <w:rsid w:val="00EB4A10"/>
    <w:rsid w:val="00EB5779"/>
    <w:rsid w:val="00EB5A26"/>
    <w:rsid w:val="00EB601E"/>
    <w:rsid w:val="00EB609B"/>
    <w:rsid w:val="00EB61F1"/>
    <w:rsid w:val="00EB7ED4"/>
    <w:rsid w:val="00EC002E"/>
    <w:rsid w:val="00EC080F"/>
    <w:rsid w:val="00EC0832"/>
    <w:rsid w:val="00EC12D1"/>
    <w:rsid w:val="00EC190A"/>
    <w:rsid w:val="00EC2B36"/>
    <w:rsid w:val="00EC2C0D"/>
    <w:rsid w:val="00EC365A"/>
    <w:rsid w:val="00EC401A"/>
    <w:rsid w:val="00EC4F34"/>
    <w:rsid w:val="00EC5607"/>
    <w:rsid w:val="00EC640E"/>
    <w:rsid w:val="00EC655A"/>
    <w:rsid w:val="00EC668A"/>
    <w:rsid w:val="00EC71A9"/>
    <w:rsid w:val="00ED2247"/>
    <w:rsid w:val="00ED2722"/>
    <w:rsid w:val="00ED30A0"/>
    <w:rsid w:val="00ED4B28"/>
    <w:rsid w:val="00ED540B"/>
    <w:rsid w:val="00ED6170"/>
    <w:rsid w:val="00ED6922"/>
    <w:rsid w:val="00ED6C9D"/>
    <w:rsid w:val="00ED6DC4"/>
    <w:rsid w:val="00EE0FDF"/>
    <w:rsid w:val="00EE15E6"/>
    <w:rsid w:val="00EE1A81"/>
    <w:rsid w:val="00EE2269"/>
    <w:rsid w:val="00EE2D2D"/>
    <w:rsid w:val="00EE3271"/>
    <w:rsid w:val="00EE4C7D"/>
    <w:rsid w:val="00EE5058"/>
    <w:rsid w:val="00EE51CA"/>
    <w:rsid w:val="00EE5BDF"/>
    <w:rsid w:val="00EE6056"/>
    <w:rsid w:val="00EE66CD"/>
    <w:rsid w:val="00EE6A39"/>
    <w:rsid w:val="00EE7BEF"/>
    <w:rsid w:val="00EF0247"/>
    <w:rsid w:val="00EF05C5"/>
    <w:rsid w:val="00EF24AE"/>
    <w:rsid w:val="00EF3682"/>
    <w:rsid w:val="00EF412E"/>
    <w:rsid w:val="00EF45B6"/>
    <w:rsid w:val="00EF4CD5"/>
    <w:rsid w:val="00EF51CF"/>
    <w:rsid w:val="00EF5D6E"/>
    <w:rsid w:val="00EF6083"/>
    <w:rsid w:val="00EF673C"/>
    <w:rsid w:val="00EF6A2E"/>
    <w:rsid w:val="00EF6C7A"/>
    <w:rsid w:val="00EF6F4F"/>
    <w:rsid w:val="00EF79D3"/>
    <w:rsid w:val="00EF7CF5"/>
    <w:rsid w:val="00EF7D8B"/>
    <w:rsid w:val="00F0253A"/>
    <w:rsid w:val="00F03A61"/>
    <w:rsid w:val="00F03A75"/>
    <w:rsid w:val="00F054BF"/>
    <w:rsid w:val="00F05542"/>
    <w:rsid w:val="00F05906"/>
    <w:rsid w:val="00F05A37"/>
    <w:rsid w:val="00F0641B"/>
    <w:rsid w:val="00F06E6E"/>
    <w:rsid w:val="00F07038"/>
    <w:rsid w:val="00F07B3E"/>
    <w:rsid w:val="00F07EE0"/>
    <w:rsid w:val="00F12029"/>
    <w:rsid w:val="00F1273A"/>
    <w:rsid w:val="00F12807"/>
    <w:rsid w:val="00F1291F"/>
    <w:rsid w:val="00F12B50"/>
    <w:rsid w:val="00F1331B"/>
    <w:rsid w:val="00F13B1F"/>
    <w:rsid w:val="00F13F1B"/>
    <w:rsid w:val="00F14629"/>
    <w:rsid w:val="00F14D82"/>
    <w:rsid w:val="00F15ADB"/>
    <w:rsid w:val="00F15C30"/>
    <w:rsid w:val="00F16E18"/>
    <w:rsid w:val="00F17989"/>
    <w:rsid w:val="00F17A9B"/>
    <w:rsid w:val="00F21F87"/>
    <w:rsid w:val="00F2231F"/>
    <w:rsid w:val="00F2333C"/>
    <w:rsid w:val="00F2387B"/>
    <w:rsid w:val="00F23B31"/>
    <w:rsid w:val="00F23CE0"/>
    <w:rsid w:val="00F23D13"/>
    <w:rsid w:val="00F2478A"/>
    <w:rsid w:val="00F25A21"/>
    <w:rsid w:val="00F26A5A"/>
    <w:rsid w:val="00F26EA1"/>
    <w:rsid w:val="00F2732A"/>
    <w:rsid w:val="00F273CC"/>
    <w:rsid w:val="00F27D25"/>
    <w:rsid w:val="00F3029E"/>
    <w:rsid w:val="00F30866"/>
    <w:rsid w:val="00F312EF"/>
    <w:rsid w:val="00F31B69"/>
    <w:rsid w:val="00F3213C"/>
    <w:rsid w:val="00F32AB8"/>
    <w:rsid w:val="00F32FB3"/>
    <w:rsid w:val="00F33FBF"/>
    <w:rsid w:val="00F372CC"/>
    <w:rsid w:val="00F40D26"/>
    <w:rsid w:val="00F41058"/>
    <w:rsid w:val="00F41168"/>
    <w:rsid w:val="00F41FCE"/>
    <w:rsid w:val="00F4207A"/>
    <w:rsid w:val="00F42DF4"/>
    <w:rsid w:val="00F42E04"/>
    <w:rsid w:val="00F437E8"/>
    <w:rsid w:val="00F43C7F"/>
    <w:rsid w:val="00F44175"/>
    <w:rsid w:val="00F4456B"/>
    <w:rsid w:val="00F445DA"/>
    <w:rsid w:val="00F45BA5"/>
    <w:rsid w:val="00F46853"/>
    <w:rsid w:val="00F46856"/>
    <w:rsid w:val="00F46C7D"/>
    <w:rsid w:val="00F50251"/>
    <w:rsid w:val="00F5185B"/>
    <w:rsid w:val="00F52737"/>
    <w:rsid w:val="00F52835"/>
    <w:rsid w:val="00F52E22"/>
    <w:rsid w:val="00F52F84"/>
    <w:rsid w:val="00F53099"/>
    <w:rsid w:val="00F545EB"/>
    <w:rsid w:val="00F5471B"/>
    <w:rsid w:val="00F56146"/>
    <w:rsid w:val="00F575D0"/>
    <w:rsid w:val="00F60186"/>
    <w:rsid w:val="00F60B65"/>
    <w:rsid w:val="00F61AF8"/>
    <w:rsid w:val="00F63BE3"/>
    <w:rsid w:val="00F63E07"/>
    <w:rsid w:val="00F64C76"/>
    <w:rsid w:val="00F6507D"/>
    <w:rsid w:val="00F66E46"/>
    <w:rsid w:val="00F66FC0"/>
    <w:rsid w:val="00F676F7"/>
    <w:rsid w:val="00F67874"/>
    <w:rsid w:val="00F6789B"/>
    <w:rsid w:val="00F67EA0"/>
    <w:rsid w:val="00F7023C"/>
    <w:rsid w:val="00F705BC"/>
    <w:rsid w:val="00F7148C"/>
    <w:rsid w:val="00F714F0"/>
    <w:rsid w:val="00F72693"/>
    <w:rsid w:val="00F7468E"/>
    <w:rsid w:val="00F747A1"/>
    <w:rsid w:val="00F750DF"/>
    <w:rsid w:val="00F75188"/>
    <w:rsid w:val="00F756AF"/>
    <w:rsid w:val="00F75C9C"/>
    <w:rsid w:val="00F75F78"/>
    <w:rsid w:val="00F77296"/>
    <w:rsid w:val="00F774D2"/>
    <w:rsid w:val="00F774DF"/>
    <w:rsid w:val="00F776B0"/>
    <w:rsid w:val="00F818D1"/>
    <w:rsid w:val="00F81B8D"/>
    <w:rsid w:val="00F821B2"/>
    <w:rsid w:val="00F8237B"/>
    <w:rsid w:val="00F82801"/>
    <w:rsid w:val="00F82F2C"/>
    <w:rsid w:val="00F832B0"/>
    <w:rsid w:val="00F84404"/>
    <w:rsid w:val="00F84538"/>
    <w:rsid w:val="00F853ED"/>
    <w:rsid w:val="00F8636E"/>
    <w:rsid w:val="00F86690"/>
    <w:rsid w:val="00F86725"/>
    <w:rsid w:val="00F86C34"/>
    <w:rsid w:val="00F87067"/>
    <w:rsid w:val="00F87925"/>
    <w:rsid w:val="00F87B2B"/>
    <w:rsid w:val="00F9061A"/>
    <w:rsid w:val="00F90AD4"/>
    <w:rsid w:val="00F926DE"/>
    <w:rsid w:val="00F932E3"/>
    <w:rsid w:val="00F93FF8"/>
    <w:rsid w:val="00F94CC9"/>
    <w:rsid w:val="00F95879"/>
    <w:rsid w:val="00F97143"/>
    <w:rsid w:val="00F9785E"/>
    <w:rsid w:val="00F9797E"/>
    <w:rsid w:val="00FA16BF"/>
    <w:rsid w:val="00FA1B4C"/>
    <w:rsid w:val="00FA2791"/>
    <w:rsid w:val="00FA3166"/>
    <w:rsid w:val="00FA358E"/>
    <w:rsid w:val="00FA464F"/>
    <w:rsid w:val="00FA5853"/>
    <w:rsid w:val="00FA59C9"/>
    <w:rsid w:val="00FA640F"/>
    <w:rsid w:val="00FA6B9B"/>
    <w:rsid w:val="00FA7787"/>
    <w:rsid w:val="00FA79D7"/>
    <w:rsid w:val="00FA7A1C"/>
    <w:rsid w:val="00FB06CC"/>
    <w:rsid w:val="00FB2D27"/>
    <w:rsid w:val="00FB36DF"/>
    <w:rsid w:val="00FB3A79"/>
    <w:rsid w:val="00FB3CA9"/>
    <w:rsid w:val="00FB3CC7"/>
    <w:rsid w:val="00FB3E0A"/>
    <w:rsid w:val="00FB3F5E"/>
    <w:rsid w:val="00FB4CC8"/>
    <w:rsid w:val="00FB52B0"/>
    <w:rsid w:val="00FB54AF"/>
    <w:rsid w:val="00FB55B5"/>
    <w:rsid w:val="00FB58BE"/>
    <w:rsid w:val="00FB5ED3"/>
    <w:rsid w:val="00FB63E4"/>
    <w:rsid w:val="00FB685F"/>
    <w:rsid w:val="00FB6E03"/>
    <w:rsid w:val="00FB7222"/>
    <w:rsid w:val="00FB775C"/>
    <w:rsid w:val="00FB7AB0"/>
    <w:rsid w:val="00FC07B1"/>
    <w:rsid w:val="00FC1736"/>
    <w:rsid w:val="00FC188B"/>
    <w:rsid w:val="00FC201B"/>
    <w:rsid w:val="00FC2952"/>
    <w:rsid w:val="00FC2A04"/>
    <w:rsid w:val="00FC38CB"/>
    <w:rsid w:val="00FC3A14"/>
    <w:rsid w:val="00FC3CC2"/>
    <w:rsid w:val="00FC71EE"/>
    <w:rsid w:val="00FC72D2"/>
    <w:rsid w:val="00FC78B0"/>
    <w:rsid w:val="00FD1706"/>
    <w:rsid w:val="00FD2E60"/>
    <w:rsid w:val="00FD31EB"/>
    <w:rsid w:val="00FD336D"/>
    <w:rsid w:val="00FD3A95"/>
    <w:rsid w:val="00FD441B"/>
    <w:rsid w:val="00FD58C3"/>
    <w:rsid w:val="00FD647D"/>
    <w:rsid w:val="00FE0381"/>
    <w:rsid w:val="00FE05DD"/>
    <w:rsid w:val="00FE1B70"/>
    <w:rsid w:val="00FE2108"/>
    <w:rsid w:val="00FE2DE0"/>
    <w:rsid w:val="00FE3FA8"/>
    <w:rsid w:val="00FE443C"/>
    <w:rsid w:val="00FE5222"/>
    <w:rsid w:val="00FE5F5A"/>
    <w:rsid w:val="00FE5FAC"/>
    <w:rsid w:val="00FE6972"/>
    <w:rsid w:val="00FE7B2B"/>
    <w:rsid w:val="00FE7E07"/>
    <w:rsid w:val="00FF0436"/>
    <w:rsid w:val="00FF0B25"/>
    <w:rsid w:val="00FF0C0F"/>
    <w:rsid w:val="00FF2B1C"/>
    <w:rsid w:val="00FF2F2E"/>
    <w:rsid w:val="00FF3CF5"/>
    <w:rsid w:val="00FF3EB9"/>
    <w:rsid w:val="00FF5A3E"/>
    <w:rsid w:val="00FF6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031688"/>
  <w15:docId w15:val="{AC780547-7D95-4F88-9BB5-FAE044615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2D8"/>
    <w:pPr>
      <w:spacing w:before="120" w:after="120" w:line="240" w:lineRule="auto"/>
      <w:ind w:left="72" w:right="72"/>
      <w:jc w:val="both"/>
    </w:pPr>
    <w:rPr>
      <w:rFonts w:ascii="Times New Roman" w:hAnsi="Times New Roman"/>
      <w:sz w:val="24"/>
    </w:rPr>
  </w:style>
  <w:style w:type="paragraph" w:styleId="Heading1">
    <w:name w:val="heading 1"/>
    <w:basedOn w:val="Normal"/>
    <w:next w:val="Normal"/>
    <w:link w:val="Heading1Char"/>
    <w:uiPriority w:val="9"/>
    <w:qFormat/>
    <w:rsid w:val="00C60EA5"/>
    <w:pPr>
      <w:keepNext/>
      <w:keepLines/>
      <w:spacing w:after="40"/>
      <w:outlineLvl w:val="0"/>
    </w:pPr>
    <w:rPr>
      <w:rFonts w:eastAsiaTheme="majorEastAsia" w:cstheme="majorBidi"/>
      <w:color w:val="548AB7" w:themeColor="accent1" w:themeShade="BF"/>
      <w:sz w:val="28"/>
      <w:szCs w:val="28"/>
    </w:rPr>
  </w:style>
  <w:style w:type="paragraph" w:styleId="Heading2">
    <w:name w:val="heading 2"/>
    <w:basedOn w:val="Normal"/>
    <w:next w:val="Normal"/>
    <w:link w:val="Heading2Char"/>
    <w:uiPriority w:val="1"/>
    <w:qFormat/>
    <w:rsid w:val="00D4118A"/>
    <w:pPr>
      <w:keepNext/>
      <w:keepLines/>
      <w:outlineLvl w:val="1"/>
    </w:pPr>
    <w:rPr>
      <w:rFonts w:eastAsiaTheme="majorEastAsia" w:cstheme="majorBidi"/>
      <w:color w:val="548AB7" w:themeColor="accent1" w:themeShade="BF"/>
      <w:sz w:val="28"/>
      <w:szCs w:val="24"/>
    </w:rPr>
  </w:style>
  <w:style w:type="paragraph" w:styleId="Heading3">
    <w:name w:val="heading 3"/>
    <w:basedOn w:val="Normal"/>
    <w:next w:val="Normal"/>
    <w:link w:val="Heading3Char"/>
    <w:autoRedefine/>
    <w:uiPriority w:val="1"/>
    <w:qFormat/>
    <w:rsid w:val="007E378A"/>
    <w:pPr>
      <w:keepNext/>
      <w:keepLines/>
      <w:numPr>
        <w:ilvl w:val="2"/>
        <w:numId w:val="35"/>
      </w:numPr>
      <w:tabs>
        <w:tab w:val="left" w:pos="630"/>
      </w:tabs>
      <w:ind w:left="90" w:firstLine="0"/>
      <w:outlineLvl w:val="2"/>
    </w:pPr>
    <w:rPr>
      <w:rFonts w:eastAsiaTheme="majorEastAsia" w:cstheme="majorBidi"/>
      <w:b/>
      <w:color w:val="548AB7" w:themeColor="accent1" w:themeShade="BF"/>
    </w:rPr>
  </w:style>
  <w:style w:type="paragraph" w:styleId="Heading4">
    <w:name w:val="heading 4"/>
    <w:basedOn w:val="Normal"/>
    <w:next w:val="Normal"/>
    <w:link w:val="Heading4Char"/>
    <w:uiPriority w:val="9"/>
    <w:semiHidden/>
    <w:unhideWhenUsed/>
    <w:pPr>
      <w:keepNext/>
      <w:keepLines/>
      <w:spacing w:after="0"/>
      <w:outlineLvl w:val="3"/>
    </w:pPr>
    <w:rPr>
      <w:rFonts w:asciiTheme="majorHAnsi" w:eastAsiaTheme="majorEastAsia" w:hAnsiTheme="majorHAnsi" w:cstheme="majorBidi"/>
      <w:caps/>
      <w:szCs w:val="24"/>
    </w:rPr>
  </w:style>
  <w:style w:type="paragraph" w:styleId="Heading5">
    <w:name w:val="heading 5"/>
    <w:basedOn w:val="Normal"/>
    <w:next w:val="Normal"/>
    <w:link w:val="Heading5Char"/>
    <w:uiPriority w:val="9"/>
    <w:semiHidden/>
    <w:unhideWhenUsed/>
    <w:qFormat/>
    <w:pPr>
      <w:keepNext/>
      <w:keepLines/>
      <w:spacing w:after="0"/>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spacing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EA5"/>
    <w:rPr>
      <w:rFonts w:ascii="Times New Roman" w:eastAsiaTheme="majorEastAsia" w:hAnsi="Times New Roman" w:cstheme="majorBidi"/>
      <w:color w:val="548AB7" w:themeColor="accent1" w:themeShade="BF"/>
      <w:sz w:val="28"/>
      <w:szCs w:val="28"/>
    </w:rPr>
  </w:style>
  <w:style w:type="character" w:customStyle="1" w:styleId="Heading2Char">
    <w:name w:val="Heading 2 Char"/>
    <w:basedOn w:val="DefaultParagraphFont"/>
    <w:link w:val="Heading2"/>
    <w:uiPriority w:val="1"/>
    <w:rsid w:val="00D4118A"/>
    <w:rPr>
      <w:rFonts w:ascii="Times New Roman" w:eastAsiaTheme="majorEastAsia" w:hAnsi="Times New Roman" w:cstheme="majorBidi"/>
      <w:color w:val="548AB7" w:themeColor="accent1" w:themeShade="BF"/>
      <w:sz w:val="28"/>
      <w:szCs w:val="24"/>
    </w:rPr>
  </w:style>
  <w:style w:type="character" w:customStyle="1" w:styleId="Heading3Char">
    <w:name w:val="Heading 3 Char"/>
    <w:basedOn w:val="DefaultParagraphFont"/>
    <w:link w:val="Heading3"/>
    <w:uiPriority w:val="1"/>
    <w:rsid w:val="007E378A"/>
    <w:rPr>
      <w:rFonts w:ascii="Times New Roman" w:eastAsiaTheme="majorEastAsia" w:hAnsi="Times New Roman" w:cstheme="majorBidi"/>
      <w:b/>
      <w:color w:val="548AB7" w:themeColor="accent1" w:themeShade="BF"/>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NoSpacing">
    <w:name w:val="No Spacing"/>
    <w:link w:val="NoSpacingChar"/>
    <w:uiPriority w:val="1"/>
    <w:qFormat/>
    <w:rsid w:val="00BB626E"/>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BB626E"/>
    <w:rPr>
      <w:kern w:val="0"/>
      <w:lang w:eastAsia="en-US"/>
      <w14:ligatures w14:val="none"/>
    </w:rPr>
  </w:style>
  <w:style w:type="paragraph" w:styleId="TOC1">
    <w:name w:val="toc 1"/>
    <w:basedOn w:val="Normal"/>
    <w:next w:val="Normal"/>
    <w:autoRedefine/>
    <w:uiPriority w:val="39"/>
    <w:unhideWhenUsed/>
    <w:rsid w:val="001E3831"/>
    <w:pPr>
      <w:spacing w:after="100"/>
      <w:ind w:left="0"/>
    </w:pPr>
  </w:style>
  <w:style w:type="paragraph" w:styleId="TOC2">
    <w:name w:val="toc 2"/>
    <w:basedOn w:val="Normal"/>
    <w:next w:val="Normal"/>
    <w:autoRedefine/>
    <w:uiPriority w:val="39"/>
    <w:unhideWhenUsed/>
    <w:rsid w:val="005E5715"/>
    <w:pPr>
      <w:tabs>
        <w:tab w:val="left" w:pos="450"/>
        <w:tab w:val="left" w:pos="630"/>
        <w:tab w:val="left" w:pos="990"/>
        <w:tab w:val="right" w:leader="dot" w:pos="9350"/>
      </w:tabs>
      <w:spacing w:after="100"/>
      <w:ind w:left="180"/>
    </w:pPr>
  </w:style>
  <w:style w:type="paragraph" w:styleId="TOC3">
    <w:name w:val="toc 3"/>
    <w:basedOn w:val="Normal"/>
    <w:next w:val="Normal"/>
    <w:autoRedefine/>
    <w:uiPriority w:val="39"/>
    <w:unhideWhenUsed/>
    <w:rsid w:val="00C10C33"/>
    <w:pPr>
      <w:tabs>
        <w:tab w:val="left" w:pos="1320"/>
        <w:tab w:val="left" w:pos="1530"/>
        <w:tab w:val="right" w:leader="dot" w:pos="9350"/>
      </w:tabs>
      <w:spacing w:after="100"/>
      <w:ind w:left="630"/>
    </w:pPr>
  </w:style>
  <w:style w:type="character" w:styleId="Hyperlink">
    <w:name w:val="Hyperlink"/>
    <w:basedOn w:val="DefaultParagraphFont"/>
    <w:uiPriority w:val="99"/>
    <w:unhideWhenUsed/>
    <w:rsid w:val="001E3831"/>
    <w:rPr>
      <w:color w:val="F7B615" w:themeColor="hyperlink"/>
      <w:u w:val="single"/>
    </w:rPr>
  </w:style>
  <w:style w:type="paragraph" w:styleId="ListParagraph">
    <w:name w:val="List Paragraph"/>
    <w:basedOn w:val="Normal"/>
    <w:uiPriority w:val="34"/>
    <w:unhideWhenUsed/>
    <w:qFormat/>
    <w:rsid w:val="003B4110"/>
    <w:pPr>
      <w:ind w:left="720"/>
      <w:contextualSpacing/>
    </w:pPr>
  </w:style>
  <w:style w:type="character" w:customStyle="1" w:styleId="apple-converted-space">
    <w:name w:val="apple-converted-space"/>
    <w:basedOn w:val="DefaultParagraphFont"/>
    <w:rsid w:val="00F81B8D"/>
  </w:style>
  <w:style w:type="table" w:customStyle="1" w:styleId="GridTable1Light1">
    <w:name w:val="Grid Table 1 Light1"/>
    <w:basedOn w:val="TableNormal"/>
    <w:uiPriority w:val="46"/>
    <w:rsid w:val="002A7A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1">
    <w:name w:val="Normal1"/>
    <w:basedOn w:val="Normal"/>
    <w:rsid w:val="000E094B"/>
    <w:pPr>
      <w:spacing w:before="100" w:beforeAutospacing="1" w:after="100" w:afterAutospacing="1"/>
      <w:ind w:left="0" w:right="0"/>
    </w:pPr>
    <w:rPr>
      <w:rFonts w:eastAsia="Times New Roman" w:cs="Times New Roman"/>
      <w:kern w:val="0"/>
      <w:szCs w:val="24"/>
      <w:lang w:eastAsia="en-US"/>
      <w14:ligatures w14:val="none"/>
    </w:rPr>
  </w:style>
  <w:style w:type="paragraph" w:styleId="Bibliography">
    <w:name w:val="Bibliography"/>
    <w:basedOn w:val="Normal"/>
    <w:next w:val="Normal"/>
    <w:uiPriority w:val="37"/>
    <w:unhideWhenUsed/>
    <w:rsid w:val="00102B23"/>
  </w:style>
  <w:style w:type="character" w:customStyle="1" w:styleId="selectable">
    <w:name w:val="selectable"/>
    <w:basedOn w:val="DefaultParagraphFont"/>
    <w:rsid w:val="00AA2AA2"/>
  </w:style>
  <w:style w:type="table" w:customStyle="1" w:styleId="PlainTable11">
    <w:name w:val="Plain Table 11"/>
    <w:basedOn w:val="TableNormal"/>
    <w:uiPriority w:val="41"/>
    <w:rsid w:val="00630A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F657B"/>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Mention1">
    <w:name w:val="Mention1"/>
    <w:basedOn w:val="DefaultParagraphFont"/>
    <w:uiPriority w:val="99"/>
    <w:semiHidden/>
    <w:unhideWhenUsed/>
    <w:rsid w:val="00F97143"/>
    <w:rPr>
      <w:color w:val="2B579A"/>
      <w:shd w:val="clear" w:color="auto" w:fill="E6E6E6"/>
    </w:rPr>
  </w:style>
  <w:style w:type="paragraph" w:styleId="BalloonText">
    <w:name w:val="Balloon Text"/>
    <w:basedOn w:val="Normal"/>
    <w:link w:val="BalloonTextChar"/>
    <w:uiPriority w:val="99"/>
    <w:semiHidden/>
    <w:unhideWhenUsed/>
    <w:rsid w:val="00DF2FA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F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4967">
      <w:bodyDiv w:val="1"/>
      <w:marLeft w:val="0"/>
      <w:marRight w:val="0"/>
      <w:marTop w:val="0"/>
      <w:marBottom w:val="0"/>
      <w:divBdr>
        <w:top w:val="none" w:sz="0" w:space="0" w:color="auto"/>
        <w:left w:val="none" w:sz="0" w:space="0" w:color="auto"/>
        <w:bottom w:val="none" w:sz="0" w:space="0" w:color="auto"/>
        <w:right w:val="none" w:sz="0" w:space="0" w:color="auto"/>
      </w:divBdr>
    </w:div>
    <w:div w:id="197935385">
      <w:bodyDiv w:val="1"/>
      <w:marLeft w:val="0"/>
      <w:marRight w:val="0"/>
      <w:marTop w:val="0"/>
      <w:marBottom w:val="0"/>
      <w:divBdr>
        <w:top w:val="none" w:sz="0" w:space="0" w:color="auto"/>
        <w:left w:val="none" w:sz="0" w:space="0" w:color="auto"/>
        <w:bottom w:val="none" w:sz="0" w:space="0" w:color="auto"/>
        <w:right w:val="none" w:sz="0" w:space="0" w:color="auto"/>
      </w:divBdr>
    </w:div>
    <w:div w:id="217787969">
      <w:bodyDiv w:val="1"/>
      <w:marLeft w:val="0"/>
      <w:marRight w:val="0"/>
      <w:marTop w:val="0"/>
      <w:marBottom w:val="0"/>
      <w:divBdr>
        <w:top w:val="none" w:sz="0" w:space="0" w:color="auto"/>
        <w:left w:val="none" w:sz="0" w:space="0" w:color="auto"/>
        <w:bottom w:val="none" w:sz="0" w:space="0" w:color="auto"/>
        <w:right w:val="none" w:sz="0" w:space="0" w:color="auto"/>
      </w:divBdr>
    </w:div>
    <w:div w:id="280574954">
      <w:bodyDiv w:val="1"/>
      <w:marLeft w:val="0"/>
      <w:marRight w:val="0"/>
      <w:marTop w:val="0"/>
      <w:marBottom w:val="0"/>
      <w:divBdr>
        <w:top w:val="none" w:sz="0" w:space="0" w:color="auto"/>
        <w:left w:val="none" w:sz="0" w:space="0" w:color="auto"/>
        <w:bottom w:val="none" w:sz="0" w:space="0" w:color="auto"/>
        <w:right w:val="none" w:sz="0" w:space="0" w:color="auto"/>
      </w:divBdr>
    </w:div>
    <w:div w:id="296033171">
      <w:bodyDiv w:val="1"/>
      <w:marLeft w:val="0"/>
      <w:marRight w:val="0"/>
      <w:marTop w:val="0"/>
      <w:marBottom w:val="0"/>
      <w:divBdr>
        <w:top w:val="none" w:sz="0" w:space="0" w:color="auto"/>
        <w:left w:val="none" w:sz="0" w:space="0" w:color="auto"/>
        <w:bottom w:val="none" w:sz="0" w:space="0" w:color="auto"/>
        <w:right w:val="none" w:sz="0" w:space="0" w:color="auto"/>
      </w:divBdr>
    </w:div>
    <w:div w:id="310718218">
      <w:bodyDiv w:val="1"/>
      <w:marLeft w:val="0"/>
      <w:marRight w:val="0"/>
      <w:marTop w:val="0"/>
      <w:marBottom w:val="0"/>
      <w:divBdr>
        <w:top w:val="none" w:sz="0" w:space="0" w:color="auto"/>
        <w:left w:val="none" w:sz="0" w:space="0" w:color="auto"/>
        <w:bottom w:val="none" w:sz="0" w:space="0" w:color="auto"/>
        <w:right w:val="none" w:sz="0" w:space="0" w:color="auto"/>
      </w:divBdr>
    </w:div>
    <w:div w:id="382145267">
      <w:bodyDiv w:val="1"/>
      <w:marLeft w:val="0"/>
      <w:marRight w:val="0"/>
      <w:marTop w:val="0"/>
      <w:marBottom w:val="0"/>
      <w:divBdr>
        <w:top w:val="none" w:sz="0" w:space="0" w:color="auto"/>
        <w:left w:val="none" w:sz="0" w:space="0" w:color="auto"/>
        <w:bottom w:val="none" w:sz="0" w:space="0" w:color="auto"/>
        <w:right w:val="none" w:sz="0" w:space="0" w:color="auto"/>
      </w:divBdr>
    </w:div>
    <w:div w:id="501165856">
      <w:bodyDiv w:val="1"/>
      <w:marLeft w:val="0"/>
      <w:marRight w:val="0"/>
      <w:marTop w:val="0"/>
      <w:marBottom w:val="0"/>
      <w:divBdr>
        <w:top w:val="none" w:sz="0" w:space="0" w:color="auto"/>
        <w:left w:val="none" w:sz="0" w:space="0" w:color="auto"/>
        <w:bottom w:val="none" w:sz="0" w:space="0" w:color="auto"/>
        <w:right w:val="none" w:sz="0" w:space="0" w:color="auto"/>
      </w:divBdr>
    </w:div>
    <w:div w:id="842355455">
      <w:bodyDiv w:val="1"/>
      <w:marLeft w:val="0"/>
      <w:marRight w:val="0"/>
      <w:marTop w:val="0"/>
      <w:marBottom w:val="0"/>
      <w:divBdr>
        <w:top w:val="none" w:sz="0" w:space="0" w:color="auto"/>
        <w:left w:val="none" w:sz="0" w:space="0" w:color="auto"/>
        <w:bottom w:val="none" w:sz="0" w:space="0" w:color="auto"/>
        <w:right w:val="none" w:sz="0" w:space="0" w:color="auto"/>
      </w:divBdr>
    </w:div>
    <w:div w:id="851800400">
      <w:bodyDiv w:val="1"/>
      <w:marLeft w:val="0"/>
      <w:marRight w:val="0"/>
      <w:marTop w:val="0"/>
      <w:marBottom w:val="0"/>
      <w:divBdr>
        <w:top w:val="none" w:sz="0" w:space="0" w:color="auto"/>
        <w:left w:val="none" w:sz="0" w:space="0" w:color="auto"/>
        <w:bottom w:val="none" w:sz="0" w:space="0" w:color="auto"/>
        <w:right w:val="none" w:sz="0" w:space="0" w:color="auto"/>
      </w:divBdr>
    </w:div>
    <w:div w:id="863177467">
      <w:bodyDiv w:val="1"/>
      <w:marLeft w:val="0"/>
      <w:marRight w:val="0"/>
      <w:marTop w:val="0"/>
      <w:marBottom w:val="0"/>
      <w:divBdr>
        <w:top w:val="none" w:sz="0" w:space="0" w:color="auto"/>
        <w:left w:val="none" w:sz="0" w:space="0" w:color="auto"/>
        <w:bottom w:val="none" w:sz="0" w:space="0" w:color="auto"/>
        <w:right w:val="none" w:sz="0" w:space="0" w:color="auto"/>
      </w:divBdr>
    </w:div>
    <w:div w:id="863861720">
      <w:bodyDiv w:val="1"/>
      <w:marLeft w:val="0"/>
      <w:marRight w:val="0"/>
      <w:marTop w:val="0"/>
      <w:marBottom w:val="0"/>
      <w:divBdr>
        <w:top w:val="none" w:sz="0" w:space="0" w:color="auto"/>
        <w:left w:val="none" w:sz="0" w:space="0" w:color="auto"/>
        <w:bottom w:val="none" w:sz="0" w:space="0" w:color="auto"/>
        <w:right w:val="none" w:sz="0" w:space="0" w:color="auto"/>
      </w:divBdr>
    </w:div>
    <w:div w:id="896013683">
      <w:bodyDiv w:val="1"/>
      <w:marLeft w:val="0"/>
      <w:marRight w:val="0"/>
      <w:marTop w:val="0"/>
      <w:marBottom w:val="0"/>
      <w:divBdr>
        <w:top w:val="none" w:sz="0" w:space="0" w:color="auto"/>
        <w:left w:val="none" w:sz="0" w:space="0" w:color="auto"/>
        <w:bottom w:val="none" w:sz="0" w:space="0" w:color="auto"/>
        <w:right w:val="none" w:sz="0" w:space="0" w:color="auto"/>
      </w:divBdr>
    </w:div>
    <w:div w:id="964196399">
      <w:bodyDiv w:val="1"/>
      <w:marLeft w:val="0"/>
      <w:marRight w:val="0"/>
      <w:marTop w:val="0"/>
      <w:marBottom w:val="0"/>
      <w:divBdr>
        <w:top w:val="none" w:sz="0" w:space="0" w:color="auto"/>
        <w:left w:val="none" w:sz="0" w:space="0" w:color="auto"/>
        <w:bottom w:val="none" w:sz="0" w:space="0" w:color="auto"/>
        <w:right w:val="none" w:sz="0" w:space="0" w:color="auto"/>
      </w:divBdr>
    </w:div>
    <w:div w:id="989989706">
      <w:bodyDiv w:val="1"/>
      <w:marLeft w:val="0"/>
      <w:marRight w:val="0"/>
      <w:marTop w:val="0"/>
      <w:marBottom w:val="0"/>
      <w:divBdr>
        <w:top w:val="none" w:sz="0" w:space="0" w:color="auto"/>
        <w:left w:val="none" w:sz="0" w:space="0" w:color="auto"/>
        <w:bottom w:val="none" w:sz="0" w:space="0" w:color="auto"/>
        <w:right w:val="none" w:sz="0" w:space="0" w:color="auto"/>
      </w:divBdr>
    </w:div>
    <w:div w:id="1090468908">
      <w:bodyDiv w:val="1"/>
      <w:marLeft w:val="0"/>
      <w:marRight w:val="0"/>
      <w:marTop w:val="0"/>
      <w:marBottom w:val="0"/>
      <w:divBdr>
        <w:top w:val="none" w:sz="0" w:space="0" w:color="auto"/>
        <w:left w:val="none" w:sz="0" w:space="0" w:color="auto"/>
        <w:bottom w:val="none" w:sz="0" w:space="0" w:color="auto"/>
        <w:right w:val="none" w:sz="0" w:space="0" w:color="auto"/>
      </w:divBdr>
    </w:div>
    <w:div w:id="1165970877">
      <w:bodyDiv w:val="1"/>
      <w:marLeft w:val="0"/>
      <w:marRight w:val="0"/>
      <w:marTop w:val="0"/>
      <w:marBottom w:val="0"/>
      <w:divBdr>
        <w:top w:val="none" w:sz="0" w:space="0" w:color="auto"/>
        <w:left w:val="none" w:sz="0" w:space="0" w:color="auto"/>
        <w:bottom w:val="none" w:sz="0" w:space="0" w:color="auto"/>
        <w:right w:val="none" w:sz="0" w:space="0" w:color="auto"/>
      </w:divBdr>
    </w:div>
    <w:div w:id="1194224464">
      <w:bodyDiv w:val="1"/>
      <w:marLeft w:val="0"/>
      <w:marRight w:val="0"/>
      <w:marTop w:val="0"/>
      <w:marBottom w:val="0"/>
      <w:divBdr>
        <w:top w:val="none" w:sz="0" w:space="0" w:color="auto"/>
        <w:left w:val="none" w:sz="0" w:space="0" w:color="auto"/>
        <w:bottom w:val="none" w:sz="0" w:space="0" w:color="auto"/>
        <w:right w:val="none" w:sz="0" w:space="0" w:color="auto"/>
      </w:divBdr>
    </w:div>
    <w:div w:id="1233925985">
      <w:bodyDiv w:val="1"/>
      <w:marLeft w:val="0"/>
      <w:marRight w:val="0"/>
      <w:marTop w:val="0"/>
      <w:marBottom w:val="0"/>
      <w:divBdr>
        <w:top w:val="none" w:sz="0" w:space="0" w:color="auto"/>
        <w:left w:val="none" w:sz="0" w:space="0" w:color="auto"/>
        <w:bottom w:val="none" w:sz="0" w:space="0" w:color="auto"/>
        <w:right w:val="none" w:sz="0" w:space="0" w:color="auto"/>
      </w:divBdr>
    </w:div>
    <w:div w:id="1274434111">
      <w:bodyDiv w:val="1"/>
      <w:marLeft w:val="0"/>
      <w:marRight w:val="0"/>
      <w:marTop w:val="0"/>
      <w:marBottom w:val="0"/>
      <w:divBdr>
        <w:top w:val="none" w:sz="0" w:space="0" w:color="auto"/>
        <w:left w:val="none" w:sz="0" w:space="0" w:color="auto"/>
        <w:bottom w:val="none" w:sz="0" w:space="0" w:color="auto"/>
        <w:right w:val="none" w:sz="0" w:space="0" w:color="auto"/>
      </w:divBdr>
    </w:div>
    <w:div w:id="1287079204">
      <w:bodyDiv w:val="1"/>
      <w:marLeft w:val="0"/>
      <w:marRight w:val="0"/>
      <w:marTop w:val="0"/>
      <w:marBottom w:val="0"/>
      <w:divBdr>
        <w:top w:val="none" w:sz="0" w:space="0" w:color="auto"/>
        <w:left w:val="none" w:sz="0" w:space="0" w:color="auto"/>
        <w:bottom w:val="none" w:sz="0" w:space="0" w:color="auto"/>
        <w:right w:val="none" w:sz="0" w:space="0" w:color="auto"/>
      </w:divBdr>
    </w:div>
    <w:div w:id="1349257977">
      <w:bodyDiv w:val="1"/>
      <w:marLeft w:val="0"/>
      <w:marRight w:val="0"/>
      <w:marTop w:val="0"/>
      <w:marBottom w:val="0"/>
      <w:divBdr>
        <w:top w:val="none" w:sz="0" w:space="0" w:color="auto"/>
        <w:left w:val="none" w:sz="0" w:space="0" w:color="auto"/>
        <w:bottom w:val="none" w:sz="0" w:space="0" w:color="auto"/>
        <w:right w:val="none" w:sz="0" w:space="0" w:color="auto"/>
      </w:divBdr>
      <w:divsChild>
        <w:div w:id="629091936">
          <w:marLeft w:val="1080"/>
          <w:marRight w:val="0"/>
          <w:marTop w:val="40"/>
          <w:marBottom w:val="80"/>
          <w:divBdr>
            <w:top w:val="none" w:sz="0" w:space="0" w:color="auto"/>
            <w:left w:val="none" w:sz="0" w:space="0" w:color="auto"/>
            <w:bottom w:val="none" w:sz="0" w:space="0" w:color="auto"/>
            <w:right w:val="none" w:sz="0" w:space="0" w:color="auto"/>
          </w:divBdr>
        </w:div>
        <w:div w:id="522742930">
          <w:marLeft w:val="1080"/>
          <w:marRight w:val="0"/>
          <w:marTop w:val="40"/>
          <w:marBottom w:val="80"/>
          <w:divBdr>
            <w:top w:val="none" w:sz="0" w:space="0" w:color="auto"/>
            <w:left w:val="none" w:sz="0" w:space="0" w:color="auto"/>
            <w:bottom w:val="none" w:sz="0" w:space="0" w:color="auto"/>
            <w:right w:val="none" w:sz="0" w:space="0" w:color="auto"/>
          </w:divBdr>
        </w:div>
      </w:divsChild>
    </w:div>
    <w:div w:id="1583249220">
      <w:bodyDiv w:val="1"/>
      <w:marLeft w:val="0"/>
      <w:marRight w:val="0"/>
      <w:marTop w:val="0"/>
      <w:marBottom w:val="0"/>
      <w:divBdr>
        <w:top w:val="none" w:sz="0" w:space="0" w:color="auto"/>
        <w:left w:val="none" w:sz="0" w:space="0" w:color="auto"/>
        <w:bottom w:val="none" w:sz="0" w:space="0" w:color="auto"/>
        <w:right w:val="none" w:sz="0" w:space="0" w:color="auto"/>
      </w:divBdr>
    </w:div>
    <w:div w:id="1630622943">
      <w:bodyDiv w:val="1"/>
      <w:marLeft w:val="0"/>
      <w:marRight w:val="0"/>
      <w:marTop w:val="0"/>
      <w:marBottom w:val="0"/>
      <w:divBdr>
        <w:top w:val="none" w:sz="0" w:space="0" w:color="auto"/>
        <w:left w:val="none" w:sz="0" w:space="0" w:color="auto"/>
        <w:bottom w:val="none" w:sz="0" w:space="0" w:color="auto"/>
        <w:right w:val="none" w:sz="0" w:space="0" w:color="auto"/>
      </w:divBdr>
    </w:div>
    <w:div w:id="1765883509">
      <w:bodyDiv w:val="1"/>
      <w:marLeft w:val="0"/>
      <w:marRight w:val="0"/>
      <w:marTop w:val="0"/>
      <w:marBottom w:val="0"/>
      <w:divBdr>
        <w:top w:val="none" w:sz="0" w:space="0" w:color="auto"/>
        <w:left w:val="none" w:sz="0" w:space="0" w:color="auto"/>
        <w:bottom w:val="none" w:sz="0" w:space="0" w:color="auto"/>
        <w:right w:val="none" w:sz="0" w:space="0" w:color="auto"/>
      </w:divBdr>
    </w:div>
    <w:div w:id="1794130730">
      <w:bodyDiv w:val="1"/>
      <w:marLeft w:val="0"/>
      <w:marRight w:val="0"/>
      <w:marTop w:val="0"/>
      <w:marBottom w:val="0"/>
      <w:divBdr>
        <w:top w:val="none" w:sz="0" w:space="0" w:color="auto"/>
        <w:left w:val="none" w:sz="0" w:space="0" w:color="auto"/>
        <w:bottom w:val="none" w:sz="0" w:space="0" w:color="auto"/>
        <w:right w:val="none" w:sz="0" w:space="0" w:color="auto"/>
      </w:divBdr>
    </w:div>
    <w:div w:id="1849052277">
      <w:bodyDiv w:val="1"/>
      <w:marLeft w:val="0"/>
      <w:marRight w:val="0"/>
      <w:marTop w:val="0"/>
      <w:marBottom w:val="0"/>
      <w:divBdr>
        <w:top w:val="none" w:sz="0" w:space="0" w:color="auto"/>
        <w:left w:val="none" w:sz="0" w:space="0" w:color="auto"/>
        <w:bottom w:val="none" w:sz="0" w:space="0" w:color="auto"/>
        <w:right w:val="none" w:sz="0" w:space="0" w:color="auto"/>
      </w:divBdr>
    </w:div>
    <w:div w:id="1895577355">
      <w:bodyDiv w:val="1"/>
      <w:marLeft w:val="0"/>
      <w:marRight w:val="0"/>
      <w:marTop w:val="0"/>
      <w:marBottom w:val="0"/>
      <w:divBdr>
        <w:top w:val="none" w:sz="0" w:space="0" w:color="auto"/>
        <w:left w:val="none" w:sz="0" w:space="0" w:color="auto"/>
        <w:bottom w:val="none" w:sz="0" w:space="0" w:color="auto"/>
        <w:right w:val="none" w:sz="0" w:space="0" w:color="auto"/>
      </w:divBdr>
    </w:div>
    <w:div w:id="2107076771">
      <w:bodyDiv w:val="1"/>
      <w:marLeft w:val="0"/>
      <w:marRight w:val="0"/>
      <w:marTop w:val="0"/>
      <w:marBottom w:val="0"/>
      <w:divBdr>
        <w:top w:val="none" w:sz="0" w:space="0" w:color="auto"/>
        <w:left w:val="none" w:sz="0" w:space="0" w:color="auto"/>
        <w:bottom w:val="none" w:sz="0" w:space="0" w:color="auto"/>
        <w:right w:val="none" w:sz="0" w:space="0" w:color="auto"/>
      </w:divBdr>
      <w:divsChild>
        <w:div w:id="1353259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910P\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Dalhousie University</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107B400D-4A4F-4003-A076-921E4B11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4098</TotalTime>
  <Pages>24</Pages>
  <Words>4433</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Project Communication Pla</vt:lpstr>
    </vt:vector>
  </TitlesOfParts>
  <Company>Faculty of Computer Science</Company>
  <LinksUpToDate>false</LinksUpToDate>
  <CharactersWithSpaces>29648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Communication Pla</dc:title>
  <dc:creator>B00763592 | B00756911</dc:creator>
  <cp:keywords/>
  <cp:lastModifiedBy>6910P</cp:lastModifiedBy>
  <cp:revision>3296</cp:revision>
  <cp:lastPrinted>2017-04-12T01:07:00Z</cp:lastPrinted>
  <dcterms:created xsi:type="dcterms:W3CDTF">2017-01-19T10:35:00Z</dcterms:created>
  <dcterms:modified xsi:type="dcterms:W3CDTF">2017-04-12T01:41:00Z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